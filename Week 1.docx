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CC"/>
  <w:body>
    <w:p w14:paraId="4EAAFAED" w14:textId="7B127216" w:rsidR="00ED017A" w:rsidRPr="00ED017A" w:rsidRDefault="00947E8D" w:rsidP="00630E54">
      <w:pPr>
        <w:numPr>
          <w:ilvl w:val="0"/>
          <w:numId w:val="3"/>
        </w:numPr>
        <w:spacing w:line="360" w:lineRule="auto"/>
        <w:ind w:left="-540" w:hanging="360"/>
      </w:pP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B6E4422" wp14:editId="0D7EAA75">
                <wp:simplePos x="0" y="0"/>
                <wp:positionH relativeFrom="column">
                  <wp:posOffset>-742950</wp:posOffset>
                </wp:positionH>
                <wp:positionV relativeFrom="paragraph">
                  <wp:posOffset>-685800</wp:posOffset>
                </wp:positionV>
                <wp:extent cx="685800" cy="398780"/>
                <wp:effectExtent l="0" t="0" r="19050" b="2032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4F81B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6C98EB" w14:textId="0EABAA2A" w:rsidR="00AD33D0" w:rsidRPr="00AD33D0" w:rsidRDefault="00AD33D0" w:rsidP="00AD33D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AD33D0">
                              <w:rPr>
                                <w:sz w:val="20"/>
                                <w:szCs w:val="20"/>
                                <w:lang w:val="es-MX"/>
                              </w:rPr>
                              <w:t>5th</w:t>
                            </w:r>
                          </w:p>
                          <w:p w14:paraId="6AABD509" w14:textId="0A1BEEDD" w:rsidR="00AD33D0" w:rsidRPr="00AD33D0" w:rsidRDefault="00AD33D0" w:rsidP="00AD33D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proofErr w:type="spellStart"/>
                            <w:r w:rsidRPr="00AD33D0">
                              <w:rPr>
                                <w:sz w:val="20"/>
                                <w:szCs w:val="20"/>
                                <w:lang w:val="es-MX"/>
                              </w:rPr>
                              <w:t>Primary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6E442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58.5pt;margin-top:-54pt;width:54pt;height:31.4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" strokecolor="#4f81bd" strokeweight="1pt">
                <v:stroke dashstyle="dash"/>
                <v:shadow color="#868686"/>
                <v:textbox style="mso-fit-shape-to-text:t">
                  <w:txbxContent>
                    <w:p w14:paraId="586C98EB" w14:textId="0EABAA2A" w:rsidR="00AD33D0" w:rsidRPr="00AD33D0" w:rsidRDefault="00AD33D0" w:rsidP="00AD33D0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r w:rsidRPr="00AD33D0">
                        <w:rPr>
                          <w:sz w:val="20"/>
                          <w:szCs w:val="20"/>
                          <w:lang w:val="es-MX"/>
                        </w:rPr>
                        <w:t>5th</w:t>
                      </w:r>
                    </w:p>
                    <w:p w14:paraId="6AABD509" w14:textId="0A1BEEDD" w:rsidR="00AD33D0" w:rsidRPr="00AD33D0" w:rsidRDefault="00AD33D0" w:rsidP="00AD33D0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proofErr w:type="spellStart"/>
                      <w:r w:rsidRPr="00AD33D0">
                        <w:rPr>
                          <w:sz w:val="20"/>
                          <w:szCs w:val="20"/>
                          <w:lang w:val="es-MX"/>
                        </w:rPr>
                        <w:t>Primary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4222A1" wp14:editId="4A037DC5">
                <wp:simplePos x="0" y="0"/>
                <wp:positionH relativeFrom="column">
                  <wp:posOffset>287020</wp:posOffset>
                </wp:positionH>
                <wp:positionV relativeFrom="paragraph">
                  <wp:posOffset>361315</wp:posOffset>
                </wp:positionV>
                <wp:extent cx="7171055" cy="9367520"/>
                <wp:effectExtent l="10795" t="8890" r="9525" b="5715"/>
                <wp:wrapNone/>
                <wp:docPr id="23" name="Rectangle 24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171055" cy="936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0E225D" id="Rectangle 249" o:spid="_x0000_s1026" style="position:absolute;margin-left:22.6pt;margin-top:28.45pt;width:564.65pt;height:737.6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" stroked="f">
                <v:stroke joinstyle="round"/>
                <o:lock v:ext="edit" shapetype="t"/>
                <v:textbox inset="2.88pt,2.88pt,2.88pt,2.88pt"/>
              </v:rect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376123" wp14:editId="7A3EF86D">
                <wp:simplePos x="0" y="0"/>
                <wp:positionH relativeFrom="page">
                  <wp:posOffset>2540000</wp:posOffset>
                </wp:positionH>
                <wp:positionV relativeFrom="page">
                  <wp:posOffset>3149600</wp:posOffset>
                </wp:positionV>
                <wp:extent cx="91440" cy="91440"/>
                <wp:effectExtent l="0" t="0" r="0" b="0"/>
                <wp:wrapNone/>
                <wp:docPr id="22" name="Text Box 144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22D85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76123" id="Text Box 144" o:spid="_x0000_s1027" type="#_x0000_t202" style="position:absolute;left:0;text-align:left;margin-left:200pt;margin-top:248pt;width:7.2pt;height:7.2pt;z-index:25165414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" filled="f" stroked="f">
                <v:textbox inset="0,0,0,0">
                  <w:txbxContent>
                    <w:p w14:paraId="0A722D85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967613" wp14:editId="28826199">
                <wp:simplePos x="0" y="0"/>
                <wp:positionH relativeFrom="page">
                  <wp:posOffset>2529840</wp:posOffset>
                </wp:positionH>
                <wp:positionV relativeFrom="page">
                  <wp:posOffset>6601460</wp:posOffset>
                </wp:positionV>
                <wp:extent cx="91440" cy="91440"/>
                <wp:effectExtent l="0" t="635" r="0" b="3175"/>
                <wp:wrapNone/>
                <wp:docPr id="21" name="Text Box 14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E6A93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67613" id="Text Box 148" o:spid="_x0000_s1028" type="#_x0000_t202" style="position:absolute;left:0;text-align:left;margin-left:199.2pt;margin-top:519.8pt;width:7.2pt;height:7.2pt;z-index:25165619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" filled="f" stroked="f">
                <v:textbox inset="0,0,0,0">
                  <w:txbxContent>
                    <w:p w14:paraId="5D6E6A93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3C8234" wp14:editId="3F73576C">
                <wp:simplePos x="0" y="0"/>
                <wp:positionH relativeFrom="page">
                  <wp:posOffset>2514600</wp:posOffset>
                </wp:positionH>
                <wp:positionV relativeFrom="page">
                  <wp:posOffset>8293735</wp:posOffset>
                </wp:positionV>
                <wp:extent cx="2324100" cy="2221865"/>
                <wp:effectExtent l="0" t="0" r="0" b="0"/>
                <wp:wrapNone/>
                <wp:docPr id="20" name="Text Box 1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221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 id="4">
                        <w:txbxContent>
                          <w:p w14:paraId="1D3FEEFD" w14:textId="77777777" w:rsidR="003A6E5A" w:rsidRPr="00D651DE" w:rsidRDefault="003A6E5A">
                            <w:pPr>
                              <w:pStyle w:val="BodyText"/>
                              <w:rPr>
                                <w:lang w:val="pt-BR"/>
                              </w:rPr>
                            </w:pPr>
                            <w:r w:rsidRPr="00D651DE">
                              <w:rPr>
                                <w:lang w:val="pt-BR"/>
                              </w:rPr>
                              <w:t xml:space="preserve">El propósito de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cualquier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boletín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es proporcionar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información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especializada para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un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público determinado.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Un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boletín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escolar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puede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ser una excelente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manera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de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desarrollar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relaciones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fuertes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los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padres.</w:t>
                            </w:r>
                          </w:p>
                          <w:p w14:paraId="38C01017" w14:textId="77777777" w:rsidR="003A6E5A" w:rsidRPr="00D651DE" w:rsidRDefault="003A6E5A">
                            <w:pPr>
                              <w:pStyle w:val="BodyText"/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En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primer lugar, elija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un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título breve para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boletín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, algo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así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como "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Noticias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del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colegio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" o “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Vuelta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al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colegio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”.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Cuando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elija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título,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tómese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también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>tiempo</w:t>
                            </w:r>
                            <w:proofErr w:type="spellEnd"/>
                            <w:r w:rsidRPr="00D651DE">
                              <w:rPr>
                                <w:rFonts w:cs="Times New Roman"/>
                                <w:lang w:val="pt-BR"/>
                              </w:rPr>
                              <w:t xml:space="preserve"> para pensar </w:t>
                            </w:r>
                            <w:r w:rsidRPr="00D651DE">
                              <w:rPr>
                                <w:lang w:val="pt-BR"/>
                              </w:rPr>
                              <w:t xml:space="preserve">sobre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tema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del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boletín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>. ¿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Qué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mensajes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importantes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desea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comunicar 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los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padres y 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las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familias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>?</w:t>
                            </w:r>
                          </w:p>
                          <w:p w14:paraId="3B361454" w14:textId="77777777" w:rsidR="003A6E5A" w:rsidRPr="00D651DE" w:rsidRDefault="003A6E5A">
                            <w:pPr>
                              <w:pStyle w:val="BodyText"/>
                              <w:rPr>
                                <w:lang w:val="pt-BR"/>
                              </w:rPr>
                            </w:pPr>
                            <w:r w:rsidRPr="00D651DE">
                              <w:rPr>
                                <w:lang w:val="pt-BR"/>
                              </w:rPr>
                              <w:t xml:space="preserve">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continuación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establezca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tiempo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y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dinero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que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puede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invertir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.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Estos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factores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le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ayudarán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a determinar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frecuencia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que se publicará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boletín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y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su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extensión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>.</w:t>
                            </w:r>
                          </w:p>
                          <w:p w14:paraId="24B6A96B" w14:textId="77777777" w:rsidR="003A6E5A" w:rsidRPr="00D651DE" w:rsidRDefault="003A6E5A">
                            <w:pPr>
                              <w:pStyle w:val="BodyText"/>
                              <w:rPr>
                                <w:lang w:val="pt-BR"/>
                              </w:rPr>
                            </w:pP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Utilice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cuerpo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de texto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del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boletín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del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colegio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para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mantener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informados 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los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padres sobre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los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principales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trabajos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y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actividades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de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la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clase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así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como de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cualquier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noticia relacionada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con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D651DE">
                              <w:rPr>
                                <w:lang w:val="pt-BR"/>
                              </w:rPr>
                              <w:t>el</w:t>
                            </w:r>
                            <w:proofErr w:type="spellEnd"/>
                            <w:r w:rsidRPr="00D651DE">
                              <w:rPr>
                                <w:lang w:val="pt-BR"/>
                              </w:rPr>
                              <w:t xml:space="preserve"> distrito escolar. </w:t>
                            </w:r>
                          </w:p>
                          <w:p w14:paraId="0E8E2B9E" w14:textId="77777777" w:rsidR="003A6E5A" w:rsidRPr="00D651DE" w:rsidRDefault="003A6E5A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C8234" id="Text Box 1908" o:spid="_x0000_s1029" type="#_x0000_t202" style="position:absolute;left:0;text-align:left;margin-left:198pt;margin-top:653.05pt;width:183pt;height:174.9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" filled="f" stroked="f">
                <v:textbox style="mso-next-textbox:#Text Box 1909" inset="0,0,0,0">
                  <w:txbxContent>
                    <w:p w14:paraId="1D3FEEFD" w14:textId="77777777" w:rsidR="003A6E5A" w:rsidRPr="00D651DE" w:rsidRDefault="003A6E5A">
                      <w:pPr>
                        <w:pStyle w:val="BodyText"/>
                        <w:rPr>
                          <w:lang w:val="pt-BR"/>
                        </w:rPr>
                      </w:pPr>
                      <w:r w:rsidRPr="00D651DE">
                        <w:rPr>
                          <w:lang w:val="pt-BR"/>
                        </w:rPr>
                        <w:t xml:space="preserve">El propósito de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cualquier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boletín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es proporcionar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información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especializada para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un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público determinado.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Un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boletín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escolar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puede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ser una excelente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manera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de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desarrollar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relaciones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fuertes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los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padres.</w:t>
                      </w:r>
                    </w:p>
                    <w:p w14:paraId="38C01017" w14:textId="77777777" w:rsidR="003A6E5A" w:rsidRPr="00D651DE" w:rsidRDefault="003A6E5A">
                      <w:pPr>
                        <w:pStyle w:val="BodyText"/>
                        <w:rPr>
                          <w:lang w:val="pt-BR"/>
                        </w:rPr>
                      </w:pP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En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primer lugar, elija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un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título breve para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boletín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, algo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así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como "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Noticias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del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colegio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>" o “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Vuelta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al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colegio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”.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Cuando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elija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título,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tómese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también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rFonts w:cs="Times New Roman"/>
                          <w:lang w:val="pt-BR"/>
                        </w:rPr>
                        <w:t>tiempo</w:t>
                      </w:r>
                      <w:proofErr w:type="spellEnd"/>
                      <w:r w:rsidRPr="00D651DE">
                        <w:rPr>
                          <w:rFonts w:cs="Times New Roman"/>
                          <w:lang w:val="pt-BR"/>
                        </w:rPr>
                        <w:t xml:space="preserve"> para pensar </w:t>
                      </w:r>
                      <w:r w:rsidRPr="00D651DE">
                        <w:rPr>
                          <w:lang w:val="pt-BR"/>
                        </w:rPr>
                        <w:t xml:space="preserve">sobre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tema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del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boletín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>. ¿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Qué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mensajes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importantes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desea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comunicar 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los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padres y 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las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familias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>?</w:t>
                      </w:r>
                    </w:p>
                    <w:p w14:paraId="3B361454" w14:textId="77777777" w:rsidR="003A6E5A" w:rsidRPr="00D651DE" w:rsidRDefault="003A6E5A">
                      <w:pPr>
                        <w:pStyle w:val="BodyText"/>
                        <w:rPr>
                          <w:lang w:val="pt-BR"/>
                        </w:rPr>
                      </w:pPr>
                      <w:r w:rsidRPr="00D651DE">
                        <w:rPr>
                          <w:lang w:val="pt-BR"/>
                        </w:rPr>
                        <w:t xml:space="preserve">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continuación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establezca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tiempo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y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dinero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que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puede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invertir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.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Estos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factores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le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ayudarán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a determinar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frecuencia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que se publicará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boletín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y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su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extensión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>.</w:t>
                      </w:r>
                    </w:p>
                    <w:p w14:paraId="24B6A96B" w14:textId="77777777" w:rsidR="003A6E5A" w:rsidRPr="00D651DE" w:rsidRDefault="003A6E5A">
                      <w:pPr>
                        <w:pStyle w:val="BodyText"/>
                        <w:rPr>
                          <w:lang w:val="pt-BR"/>
                        </w:rPr>
                      </w:pPr>
                      <w:proofErr w:type="spellStart"/>
                      <w:r w:rsidRPr="00D651DE">
                        <w:rPr>
                          <w:lang w:val="pt-BR"/>
                        </w:rPr>
                        <w:t>Utilice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cuerpo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de texto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del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boletín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del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colegio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para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mantener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informados 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los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padres sobre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los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principales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trabajos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y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actividades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de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la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clase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así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como de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cualquier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noticia relacionada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con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</w:t>
                      </w:r>
                      <w:proofErr w:type="spellStart"/>
                      <w:r w:rsidRPr="00D651DE">
                        <w:rPr>
                          <w:lang w:val="pt-BR"/>
                        </w:rPr>
                        <w:t>el</w:t>
                      </w:r>
                      <w:proofErr w:type="spellEnd"/>
                      <w:r w:rsidRPr="00D651DE">
                        <w:rPr>
                          <w:lang w:val="pt-BR"/>
                        </w:rPr>
                        <w:t xml:space="preserve"> distrito escolar. </w:t>
                      </w:r>
                    </w:p>
                    <w:p w14:paraId="0E8E2B9E" w14:textId="77777777" w:rsidR="003A6E5A" w:rsidRPr="00D651DE" w:rsidRDefault="003A6E5A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D53C7F" wp14:editId="3717D6F3">
                <wp:simplePos x="0" y="0"/>
                <wp:positionH relativeFrom="page">
                  <wp:posOffset>4991100</wp:posOffset>
                </wp:positionH>
                <wp:positionV relativeFrom="page">
                  <wp:posOffset>8293735</wp:posOffset>
                </wp:positionV>
                <wp:extent cx="2324100" cy="2107565"/>
                <wp:effectExtent l="0" t="0" r="0" b="0"/>
                <wp:wrapNone/>
                <wp:docPr id="19" name="Text Box 1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10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4" seq="1"/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53C7F" id="Text Box 1909" o:spid="_x0000_s1030" type="#_x0000_t202" style="position:absolute;left:0;text-align:left;margin-left:393pt;margin-top:653.05pt;width:183pt;height:165.9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" filled="f" stroked="f">
                <v:textbox inset="0,0,0,0">
                  <w:txbxContent/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7EBF0F" wp14:editId="67DEA6EC">
                <wp:simplePos x="0" y="0"/>
                <wp:positionH relativeFrom="page">
                  <wp:posOffset>2514600</wp:posOffset>
                </wp:positionH>
                <wp:positionV relativeFrom="page">
                  <wp:posOffset>7951470</wp:posOffset>
                </wp:positionV>
                <wp:extent cx="4800600" cy="290195"/>
                <wp:effectExtent l="0" t="0" r="0" b="0"/>
                <wp:wrapNone/>
                <wp:docPr id="18" name="Text Box 1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0C23B" w14:textId="77777777" w:rsidR="003A6E5A" w:rsidRDefault="003A6E5A">
                            <w:pPr>
                              <w:pStyle w:val="Ttulo2"/>
                            </w:pPr>
                            <w:proofErr w:type="spellStart"/>
                            <w:r>
                              <w:t>Noticias</w:t>
                            </w:r>
                            <w:proofErr w:type="spellEnd"/>
                            <w:r>
                              <w:t xml:space="preserve"> </w:t>
                            </w:r>
                            <w:smartTag w:uri="urn:schemas-microsoft-com:office:smarttags" w:element="State">
                              <w:smartTag w:uri="urn:schemas-microsoft-com:office:smarttags" w:element="place">
                                <w:r>
                                  <w:t>del</w:t>
                                </w:r>
                              </w:smartTag>
                            </w:smartTag>
                            <w:r>
                              <w:t xml:space="preserve"> </w:t>
                            </w:r>
                            <w:proofErr w:type="spellStart"/>
                            <w:r>
                              <w:t>tercer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curso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EBF0F" id="Text Box 1869" o:spid="_x0000_s1031" type="#_x0000_t202" style="position:absolute;left:0;text-align:left;margin-left:198pt;margin-top:626.1pt;width:378pt;height:22.8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" filled="f" stroked="f">
                <v:textbox inset="0,0,0,0">
                  <w:txbxContent>
                    <w:p w14:paraId="6A70C23B" w14:textId="77777777" w:rsidR="003A6E5A" w:rsidRDefault="003A6E5A">
                      <w:pPr>
                        <w:pStyle w:val="Ttulo2"/>
                      </w:pPr>
                      <w:proofErr w:type="spellStart"/>
                      <w:r>
                        <w:t>Noticias</w:t>
                      </w:r>
                      <w:proofErr w:type="spellEnd"/>
                      <w:r>
                        <w:t xml:space="preserve"> </w:t>
                      </w:r>
                      <w:smartTag w:uri="urn:schemas-microsoft-com:office:smarttags" w:element="State">
                        <w:smartTag w:uri="urn:schemas-microsoft-com:office:smarttags" w:element="place">
                          <w:r>
                            <w:t>del</w:t>
                          </w:r>
                        </w:smartTag>
                      </w:smartTag>
                      <w:r>
                        <w:t xml:space="preserve"> </w:t>
                      </w:r>
                      <w:proofErr w:type="spellStart"/>
                      <w:r>
                        <w:t>tercer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curso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03FB4C" wp14:editId="6C5A3197">
                <wp:simplePos x="0" y="0"/>
                <wp:positionH relativeFrom="page">
                  <wp:posOffset>2540000</wp:posOffset>
                </wp:positionH>
                <wp:positionV relativeFrom="page">
                  <wp:posOffset>1231900</wp:posOffset>
                </wp:positionV>
                <wp:extent cx="91440" cy="91440"/>
                <wp:effectExtent l="0" t="3175" r="0" b="635"/>
                <wp:wrapNone/>
                <wp:docPr id="17" name="Text Box 15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2E1E9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3FB4C" id="Text Box 152" o:spid="_x0000_s1032" type="#_x0000_t202" style="position:absolute;left:0;text-align:left;margin-left:200pt;margin-top:97pt;width:7.2pt;height:7.2pt;z-index:25165824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" filled="f" stroked="f">
                <v:textbox inset="0,0,0,0">
                  <w:txbxContent>
                    <w:p w14:paraId="56F2E1E9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CC3A40" wp14:editId="7A7907A0">
                <wp:simplePos x="0" y="0"/>
                <wp:positionH relativeFrom="page">
                  <wp:posOffset>2552700</wp:posOffset>
                </wp:positionH>
                <wp:positionV relativeFrom="page">
                  <wp:posOffset>4457700</wp:posOffset>
                </wp:positionV>
                <wp:extent cx="91440" cy="91440"/>
                <wp:effectExtent l="0" t="0" r="3810" b="3810"/>
                <wp:wrapNone/>
                <wp:docPr id="16" name="Text Box 156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57DC6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C3A40" id="Text Box 156" o:spid="_x0000_s1033" type="#_x0000_t202" style="position:absolute;left:0;text-align:left;margin-left:201pt;margin-top:351pt;width:7.2pt;height:7.2pt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" filled="f" stroked="f">
                <v:textbox inset="0,0,0,0">
                  <w:txbxContent>
                    <w:p w14:paraId="06E57DC6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36019" wp14:editId="3516FCF7">
                <wp:simplePos x="0" y="0"/>
                <wp:positionH relativeFrom="page">
                  <wp:posOffset>2552700</wp:posOffset>
                </wp:positionH>
                <wp:positionV relativeFrom="page">
                  <wp:posOffset>7670800</wp:posOffset>
                </wp:positionV>
                <wp:extent cx="91440" cy="91440"/>
                <wp:effectExtent l="0" t="3175" r="3810" b="635"/>
                <wp:wrapNone/>
                <wp:docPr id="15" name="Text Box 160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80C59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36019" id="Text Box 160" o:spid="_x0000_s1034" type="#_x0000_t202" style="position:absolute;left:0;text-align:left;margin-left:201pt;margin-top:604pt;width:7.2pt;height:7.2pt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" filled="f" stroked="f">
                <v:textbox inset="0,0,0,0">
                  <w:txbxContent>
                    <w:p w14:paraId="5E580C59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79317DE" wp14:editId="458CC429">
                <wp:simplePos x="0" y="0"/>
                <wp:positionH relativeFrom="page">
                  <wp:posOffset>5956935</wp:posOffset>
                </wp:positionH>
                <wp:positionV relativeFrom="page">
                  <wp:posOffset>4095115</wp:posOffset>
                </wp:positionV>
                <wp:extent cx="1097280" cy="152400"/>
                <wp:effectExtent l="3810" t="0" r="3810" b="635"/>
                <wp:wrapNone/>
                <wp:docPr id="1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AE92B" w14:textId="5382EB0A" w:rsidR="003A6E5A" w:rsidRDefault="003A6E5A" w:rsidP="000507B7">
                            <w:pPr>
                              <w:pStyle w:val="CaptionText"/>
                              <w:jc w:val="left"/>
                              <w:rPr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317DE" id="Text Box 38" o:spid="_x0000_s1035" type="#_x0000_t202" style="position:absolute;left:0;text-align:left;margin-left:469.05pt;margin-top:322.45pt;width:86.4pt;height:12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" filled="f" stroked="f">
                <v:textbox style="mso-fit-shape-to-text:t" inset="0,0,0,0">
                  <w:txbxContent>
                    <w:p w14:paraId="678AE92B" w14:textId="5382EB0A" w:rsidR="003A6E5A" w:rsidRDefault="003A6E5A" w:rsidP="000507B7">
                      <w:pPr>
                        <w:pStyle w:val="CaptionText"/>
                        <w:jc w:val="left"/>
                        <w:rPr>
                          <w:color w:val="00008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13CD51" wp14:editId="7448740C">
                <wp:simplePos x="0" y="0"/>
                <wp:positionH relativeFrom="page">
                  <wp:posOffset>546100</wp:posOffset>
                </wp:positionH>
                <wp:positionV relativeFrom="page">
                  <wp:posOffset>1244600</wp:posOffset>
                </wp:positionV>
                <wp:extent cx="91440" cy="91440"/>
                <wp:effectExtent l="3175" t="0" r="635" b="0"/>
                <wp:wrapNone/>
                <wp:docPr id="13" name="Text Box 164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70C16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3CD51" id="Text Box 164" o:spid="_x0000_s1036" type="#_x0000_t202" style="position:absolute;left:0;text-align:left;margin-left:43pt;margin-top:98pt;width:7.2pt;height:7.2pt;z-index:251662336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" filled="f" stroked="f">
                <v:textbox inset="0,0,0,0">
                  <w:txbxContent>
                    <w:p w14:paraId="3C470C16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B883D3" wp14:editId="54C96C70">
                <wp:simplePos x="0" y="0"/>
                <wp:positionH relativeFrom="page">
                  <wp:posOffset>548640</wp:posOffset>
                </wp:positionH>
                <wp:positionV relativeFrom="page">
                  <wp:posOffset>5727700</wp:posOffset>
                </wp:positionV>
                <wp:extent cx="91440" cy="91440"/>
                <wp:effectExtent l="0" t="3175" r="0" b="635"/>
                <wp:wrapNone/>
                <wp:docPr id="12" name="Text Box 16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74623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883D3" id="Text Box 168" o:spid="_x0000_s1037" type="#_x0000_t202" style="position:absolute;left:0;text-align:left;margin-left:43.2pt;margin-top:451pt;width:7.2pt;height:7.2pt;z-index:25166336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" filled="f" stroked="f">
                <v:textbox inset="0,0,0,0">
                  <w:txbxContent>
                    <w:p w14:paraId="12E74623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628F8" wp14:editId="48B90A7B">
                <wp:simplePos x="0" y="0"/>
                <wp:positionH relativeFrom="page">
                  <wp:posOffset>2540000</wp:posOffset>
                </wp:positionH>
                <wp:positionV relativeFrom="page">
                  <wp:posOffset>1051560</wp:posOffset>
                </wp:positionV>
                <wp:extent cx="91440" cy="91440"/>
                <wp:effectExtent l="0" t="3810" r="0" b="0"/>
                <wp:wrapNone/>
                <wp:docPr id="11" name="Text Box 17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86BFC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628F8" id="Text Box 172" o:spid="_x0000_s1038" type="#_x0000_t202" style="position:absolute;left:0;text-align:left;margin-left:200pt;margin-top:82.8pt;width:7.2pt;height:7.2pt;z-index:25166438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" filled="f" stroked="f">
                <v:textbox inset="0,0,0,0">
                  <w:txbxContent>
                    <w:p w14:paraId="6D586BFC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7E7A79" wp14:editId="05A1DC9E">
                <wp:simplePos x="0" y="0"/>
                <wp:positionH relativeFrom="page">
                  <wp:posOffset>2517140</wp:posOffset>
                </wp:positionH>
                <wp:positionV relativeFrom="page">
                  <wp:posOffset>4051300</wp:posOffset>
                </wp:positionV>
                <wp:extent cx="91440" cy="91440"/>
                <wp:effectExtent l="2540" t="3175" r="1270" b="635"/>
                <wp:wrapNone/>
                <wp:docPr id="10" name="Text Box 176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1D2DC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E7A79" id="Text Box 176" o:spid="_x0000_s1039" type="#_x0000_t202" style="position:absolute;left:0;text-align:left;margin-left:198.2pt;margin-top:319pt;width:7.2pt;height:7.2pt;z-index:25166540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" filled="f" stroked="f">
                <v:textbox inset="0,0,0,0">
                  <w:txbxContent>
                    <w:p w14:paraId="7911D2DC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D5FA1" wp14:editId="5F13F23B">
                <wp:simplePos x="0" y="0"/>
                <wp:positionH relativeFrom="page">
                  <wp:posOffset>2527300</wp:posOffset>
                </wp:positionH>
                <wp:positionV relativeFrom="page">
                  <wp:posOffset>6934200</wp:posOffset>
                </wp:positionV>
                <wp:extent cx="91440" cy="91440"/>
                <wp:effectExtent l="3175" t="0" r="635" b="3810"/>
                <wp:wrapNone/>
                <wp:docPr id="9" name="Text Box 180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5DEE0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D5FA1" id="Text Box 180" o:spid="_x0000_s1040" type="#_x0000_t202" style="position:absolute;left:0;text-align:left;margin-left:199pt;margin-top:546pt;width:7.2pt;height:7.2pt;z-index:25166643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" filled="f" stroked="f">
                <v:textbox inset="0,0,0,0">
                  <w:txbxContent>
                    <w:p w14:paraId="31F5DEE0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BA7E14" wp14:editId="4536B34B">
                <wp:simplePos x="0" y="0"/>
                <wp:positionH relativeFrom="page">
                  <wp:posOffset>546100</wp:posOffset>
                </wp:positionH>
                <wp:positionV relativeFrom="page">
                  <wp:posOffset>1244600</wp:posOffset>
                </wp:positionV>
                <wp:extent cx="91440" cy="91440"/>
                <wp:effectExtent l="3175" t="0" r="635" b="0"/>
                <wp:wrapNone/>
                <wp:docPr id="8" name="Text Box 184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2C45B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A7E14" id="Text Box 184" o:spid="_x0000_s1041" type="#_x0000_t202" style="position:absolute;left:0;text-align:left;margin-left:43pt;margin-top:98pt;width:7.2pt;height:7.2pt;z-index:251667456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" filled="f" stroked="f">
                <v:textbox inset="0,0,0,0">
                  <w:txbxContent>
                    <w:p w14:paraId="3C52C45B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838FE5" wp14:editId="20F5AAD7">
                <wp:simplePos x="0" y="0"/>
                <wp:positionH relativeFrom="page">
                  <wp:posOffset>535940</wp:posOffset>
                </wp:positionH>
                <wp:positionV relativeFrom="page">
                  <wp:posOffset>5547360</wp:posOffset>
                </wp:positionV>
                <wp:extent cx="91440" cy="91440"/>
                <wp:effectExtent l="2540" t="3810" r="1270" b="0"/>
                <wp:wrapNone/>
                <wp:docPr id="7" name="Text Box 18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55B6E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38FE5" id="Text Box 188" o:spid="_x0000_s1042" type="#_x0000_t202" style="position:absolute;left:0;text-align:left;margin-left:42.2pt;margin-top:436.8pt;width:7.2pt;height:7.2pt;z-index:25166848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" filled="f" stroked="f">
                <v:textbox inset="0,0,0,0">
                  <w:txbxContent>
                    <w:p w14:paraId="15B55B6E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E71E7D9" wp14:editId="777A7E84">
                <wp:simplePos x="0" y="0"/>
                <wp:positionH relativeFrom="page">
                  <wp:posOffset>445135</wp:posOffset>
                </wp:positionH>
                <wp:positionV relativeFrom="page">
                  <wp:posOffset>5316855</wp:posOffset>
                </wp:positionV>
                <wp:extent cx="1371600" cy="139700"/>
                <wp:effectExtent l="0" t="1905" r="2540" b="1270"/>
                <wp:wrapNone/>
                <wp:docPr id="6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F9766" w14:textId="56E06FEF" w:rsidR="003A6E5A" w:rsidRPr="00D651DE" w:rsidRDefault="003A6E5A">
                            <w:pPr>
                              <w:pStyle w:val="ReturnAddress"/>
                              <w:jc w:val="left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1E7D9" id="Text Box 121" o:spid="_x0000_s1043" type="#_x0000_t202" style="position:absolute;left:0;text-align:left;margin-left:35.05pt;margin-top:418.65pt;width:108pt;height:11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" filled="f" stroked="f">
                <v:textbox style="mso-fit-shape-to-text:t" inset="0,0,0,0">
                  <w:txbxContent>
                    <w:p w14:paraId="629F9766" w14:textId="56E06FEF" w:rsidR="003A6E5A" w:rsidRPr="00D651DE" w:rsidRDefault="003A6E5A">
                      <w:pPr>
                        <w:pStyle w:val="ReturnAddress"/>
                        <w:jc w:val="left"/>
                        <w:rPr>
                          <w:lang w:val="pt-BR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8CA91E" wp14:editId="2C0172D9">
                <wp:simplePos x="0" y="0"/>
                <wp:positionH relativeFrom="page">
                  <wp:posOffset>2540000</wp:posOffset>
                </wp:positionH>
                <wp:positionV relativeFrom="page">
                  <wp:posOffset>279400</wp:posOffset>
                </wp:positionV>
                <wp:extent cx="91440" cy="91440"/>
                <wp:effectExtent l="0" t="3175" r="0" b="635"/>
                <wp:wrapNone/>
                <wp:docPr id="5" name="Text Box 220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7FE96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CA91E" id="Text Box 220" o:spid="_x0000_s1044" type="#_x0000_t202" style="position:absolute;left:0;text-align:left;margin-left:200pt;margin-top:22pt;width:7.2pt;height:7.2pt;z-index:25167052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" filled="f" stroked="f">
                <v:textbox inset="0,0,0,0">
                  <w:txbxContent>
                    <w:p w14:paraId="5367FE96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40E0F3" wp14:editId="306ED458">
                <wp:simplePos x="0" y="0"/>
                <wp:positionH relativeFrom="page">
                  <wp:posOffset>2552700</wp:posOffset>
                </wp:positionH>
                <wp:positionV relativeFrom="page">
                  <wp:posOffset>2715260</wp:posOffset>
                </wp:positionV>
                <wp:extent cx="91440" cy="91440"/>
                <wp:effectExtent l="0" t="635" r="3810" b="3175"/>
                <wp:wrapNone/>
                <wp:docPr id="4" name="Text Box 224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13803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0E0F3" id="Text Box 224" o:spid="_x0000_s1045" type="#_x0000_t202" style="position:absolute;left:0;text-align:left;margin-left:201pt;margin-top:213.8pt;width:7.2pt;height:7.2pt;z-index:251672576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" filled="f" stroked="f">
                <v:textbox inset="0,0,0,0">
                  <w:txbxContent>
                    <w:p w14:paraId="7B513803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02D08D" wp14:editId="19A13898">
                <wp:simplePos x="0" y="0"/>
                <wp:positionH relativeFrom="page">
                  <wp:posOffset>2565400</wp:posOffset>
                </wp:positionH>
                <wp:positionV relativeFrom="page">
                  <wp:posOffset>4597400</wp:posOffset>
                </wp:positionV>
                <wp:extent cx="91440" cy="91440"/>
                <wp:effectExtent l="3175" t="0" r="635" b="0"/>
                <wp:wrapNone/>
                <wp:docPr id="3" name="Text Box 22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454B7" w14:textId="77777777" w:rsidR="003A6E5A" w:rsidRDefault="003A6E5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2D08D" id="Text Box 228" o:spid="_x0000_s1046" type="#_x0000_t202" style="position:absolute;left:0;text-align:left;margin-left:202pt;margin-top:362pt;width:7.2pt;height:7.2pt;z-index:25167360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" filled="f" stroked="f">
                <v:textbox inset="0,0,0,0">
                  <w:txbxContent>
                    <w:p w14:paraId="7E9454B7" w14:textId="77777777" w:rsidR="003A6E5A" w:rsidRDefault="003A6E5A"/>
                  </w:txbxContent>
                </v:textbox>
                <w10:wrap anchorx="page" anchory="page"/>
              </v:shape>
            </w:pict>
          </mc:Fallback>
        </mc:AlternateContent>
      </w:r>
      <w:r w:rsidR="00ED017A">
        <w:rPr>
          <w:color w:val="365F91" w:themeColor="accent1" w:themeShade="BF"/>
        </w:rPr>
        <w:t>Aim</w:t>
      </w:r>
      <w:r w:rsidR="00ED017A" w:rsidRPr="00ED017A">
        <w:t>:</w:t>
      </w:r>
      <w:r w:rsidR="00ED017A" w:rsidRPr="00ED017A">
        <w:rPr>
          <w:sz w:val="18"/>
          <w:szCs w:val="18"/>
        </w:rPr>
        <w:t xml:space="preserve"> </w:t>
      </w:r>
      <w:r w:rsidR="00ED017A">
        <w:rPr>
          <w:sz w:val="18"/>
          <w:szCs w:val="18"/>
        </w:rPr>
        <w:t>T</w:t>
      </w:r>
      <w:r w:rsidR="00ED017A" w:rsidRPr="00ED017A">
        <w:rPr>
          <w:sz w:val="18"/>
          <w:szCs w:val="18"/>
        </w:rPr>
        <w:t>o describe themselves using adjectives and to understand the grammar ideas of Was and Were.</w:t>
      </w:r>
    </w:p>
    <w:p w14:paraId="03FA8090" w14:textId="175FDA1E" w:rsidR="003A6E5A" w:rsidRPr="00011BBC" w:rsidRDefault="00586621" w:rsidP="00630E54">
      <w:pPr>
        <w:numPr>
          <w:ilvl w:val="0"/>
          <w:numId w:val="3"/>
        </w:numPr>
        <w:spacing w:line="360" w:lineRule="auto"/>
        <w:ind w:left="-540" w:hanging="360"/>
        <w:rPr>
          <w:color w:val="365F91" w:themeColor="accent1" w:themeShade="BF"/>
        </w:rPr>
      </w:pPr>
      <w:r w:rsidRPr="00011BBC">
        <w:rPr>
          <w:color w:val="365F91" w:themeColor="accent1" w:themeShade="BF"/>
        </w:rPr>
        <w:t>Vocabulary:</w:t>
      </w:r>
    </w:p>
    <w:p w14:paraId="0C624226" w14:textId="42CBCA1E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Artistic</w:t>
      </w:r>
    </w:p>
    <w:p w14:paraId="686BB80D" w14:textId="62A8E95A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athletic</w:t>
      </w:r>
    </w:p>
    <w:p w14:paraId="4A1EB270" w14:textId="2591E8DE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brave</w:t>
      </w:r>
    </w:p>
    <w:p w14:paraId="699F55C7" w14:textId="46F8C39F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friendly</w:t>
      </w:r>
    </w:p>
    <w:p w14:paraId="136B4A1C" w14:textId="4CAE6EC7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funny</w:t>
      </w:r>
    </w:p>
    <w:p w14:paraId="5ADCA74D" w14:textId="3DEEDD88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hard-working</w:t>
      </w:r>
    </w:p>
    <w:p w14:paraId="0FB5745D" w14:textId="6AB116E2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lazy</w:t>
      </w:r>
    </w:p>
    <w:p w14:paraId="26C7CDFB" w14:textId="3C65E109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naughty</w:t>
      </w:r>
    </w:p>
    <w:p w14:paraId="6E64A8D9" w14:textId="4CE39758" w:rsidR="00586621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quiet</w:t>
      </w:r>
    </w:p>
    <w:p w14:paraId="054AEF86" w14:textId="4ADBA4E6" w:rsidR="00AD33D0" w:rsidRDefault="00586621" w:rsidP="00630E54">
      <w:pPr>
        <w:numPr>
          <w:ilvl w:val="0"/>
          <w:numId w:val="4"/>
        </w:numPr>
        <w:spacing w:line="360" w:lineRule="auto"/>
        <w:ind w:left="0" w:hanging="540"/>
      </w:pPr>
      <w:r>
        <w:t>talkative</w:t>
      </w:r>
    </w:p>
    <w:p w14:paraId="6751ED43" w14:textId="323DE36B" w:rsidR="00AD33D0" w:rsidRDefault="00AD33D0" w:rsidP="00DA00B9">
      <w:pPr>
        <w:spacing w:line="480" w:lineRule="auto"/>
        <w:ind w:left="1440"/>
      </w:pPr>
    </w:p>
    <w:p w14:paraId="477174E8" w14:textId="2CA5015F" w:rsidR="00AD33D0" w:rsidRPr="00011BBC" w:rsidRDefault="00AD33D0" w:rsidP="00DA00B9">
      <w:pPr>
        <w:numPr>
          <w:ilvl w:val="0"/>
          <w:numId w:val="3"/>
        </w:numPr>
        <w:spacing w:line="480" w:lineRule="auto"/>
        <w:ind w:left="-540" w:hanging="360"/>
        <w:rPr>
          <w:color w:val="365F91" w:themeColor="accent1" w:themeShade="BF"/>
        </w:rPr>
      </w:pPr>
      <w:r w:rsidRPr="00011BBC">
        <w:rPr>
          <w:color w:val="365F91" w:themeColor="accent1" w:themeShade="BF"/>
        </w:rPr>
        <w:t>Grammar:</w:t>
      </w:r>
      <w:r w:rsidR="00DA00B9" w:rsidRPr="00011BBC">
        <w:rPr>
          <w:noProof/>
          <w:color w:val="365F91" w:themeColor="accent1" w:themeShade="BF"/>
        </w:rPr>
        <w:t xml:space="preserve"> </w:t>
      </w:r>
    </w:p>
    <w:p w14:paraId="2C9BC199" w14:textId="12CD107A" w:rsidR="00630E54" w:rsidRDefault="00630E54" w:rsidP="00ED017A">
      <w:pPr>
        <w:spacing w:line="276" w:lineRule="auto"/>
        <w:ind w:left="-540"/>
      </w:pPr>
      <w:r>
        <w:t>1.Verb to be - past tense (affirmative/negative sentences and</w:t>
      </w:r>
    </w:p>
    <w:p w14:paraId="7C99DE99" w14:textId="732418B3" w:rsidR="00630E54" w:rsidRDefault="00630E54" w:rsidP="00ED017A">
      <w:pPr>
        <w:spacing w:line="276" w:lineRule="auto"/>
        <w:ind w:left="-540"/>
      </w:pPr>
      <w:r>
        <w:t>questions)</w:t>
      </w:r>
    </w:p>
    <w:p w14:paraId="2D9FF21D" w14:textId="765C846E" w:rsidR="00DA00B9" w:rsidRDefault="00630E54" w:rsidP="00630E54">
      <w:pPr>
        <w:spacing w:line="480" w:lineRule="auto"/>
        <w:ind w:left="-540"/>
      </w:pPr>
      <w:r>
        <w:t xml:space="preserve">2. </w:t>
      </w:r>
      <w:r w:rsidR="00AD33D0">
        <w:t>Good at / Not good</w:t>
      </w:r>
      <w:r w:rsidR="00CF0498">
        <w:t xml:space="preserve"> at</w:t>
      </w:r>
      <w:r w:rsidR="00AD33D0">
        <w:t xml:space="preserve"> </w:t>
      </w:r>
    </w:p>
    <w:p w14:paraId="6E03893F" w14:textId="2EC56DC4" w:rsidR="00DA00B9" w:rsidRDefault="00ED017A" w:rsidP="00630E54">
      <w:pPr>
        <w:spacing w:line="480" w:lineRule="auto"/>
        <w:ind w:left="-180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4984B9C" wp14:editId="6B7FE4AC">
            <wp:simplePos x="0" y="0"/>
            <wp:positionH relativeFrom="column">
              <wp:posOffset>462280</wp:posOffset>
            </wp:positionH>
            <wp:positionV relativeFrom="paragraph">
              <wp:posOffset>110490</wp:posOffset>
            </wp:positionV>
            <wp:extent cx="2857500" cy="1371600"/>
            <wp:effectExtent l="0" t="0" r="0" b="0"/>
            <wp:wrapNone/>
            <wp:docPr id="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F0F8E" w14:textId="604AC070" w:rsidR="00DA00B9" w:rsidRDefault="00DA00B9" w:rsidP="00AD33D0"/>
    <w:p w14:paraId="3F4A9643" w14:textId="59B61C1F" w:rsidR="00DA00B9" w:rsidRDefault="00DA00B9" w:rsidP="00AD33D0"/>
    <w:p w14:paraId="3F64E8FF" w14:textId="3BF4C954" w:rsidR="00AD33D0" w:rsidRDefault="00AD33D0" w:rsidP="00AD33D0"/>
    <w:p w14:paraId="525017D0" w14:textId="439560FF" w:rsidR="00DA00B9" w:rsidRDefault="00DA00B9" w:rsidP="00AD33D0"/>
    <w:p w14:paraId="6BE7B083" w14:textId="1D3336F4" w:rsidR="00AD33D0" w:rsidRDefault="00AD33D0" w:rsidP="00AD33D0"/>
    <w:p w14:paraId="5FF95634" w14:textId="7515DF4A" w:rsidR="00AD33D0" w:rsidRDefault="00AD33D0" w:rsidP="00AD33D0"/>
    <w:p w14:paraId="1E0331EC" w14:textId="40E7DBCE" w:rsidR="00AD33D0" w:rsidRDefault="00AD33D0" w:rsidP="00AD33D0"/>
    <w:p w14:paraId="20303CD0" w14:textId="39ABD31E" w:rsidR="00DA00B9" w:rsidRDefault="00ED017A" w:rsidP="00AD33D0">
      <w:r>
        <w:rPr>
          <w:noProof/>
        </w:rPr>
        <w:drawing>
          <wp:anchor distT="0" distB="0" distL="114300" distR="114300" simplePos="0" relativeHeight="251704320" behindDoc="0" locked="0" layoutInCell="1" allowOverlap="1" wp14:anchorId="56AE5111" wp14:editId="5B48919F">
            <wp:simplePos x="0" y="0"/>
            <wp:positionH relativeFrom="column">
              <wp:posOffset>638175</wp:posOffset>
            </wp:positionH>
            <wp:positionV relativeFrom="paragraph">
              <wp:posOffset>8255</wp:posOffset>
            </wp:positionV>
            <wp:extent cx="2628900" cy="1590675"/>
            <wp:effectExtent l="0" t="0" r="0" b="9525"/>
            <wp:wrapNone/>
            <wp:docPr id="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54825" w14:textId="27EF9B78" w:rsidR="00AD33D0" w:rsidRDefault="00AD33D0" w:rsidP="00AD33D0"/>
    <w:p w14:paraId="0955DD4C" w14:textId="47D46176" w:rsidR="00AD33D0" w:rsidRDefault="00AD33D0" w:rsidP="00AD33D0"/>
    <w:p w14:paraId="21AE5F17" w14:textId="1F73FD03" w:rsidR="00AD33D0" w:rsidRDefault="00AD33D0" w:rsidP="00AD33D0"/>
    <w:p w14:paraId="658DD9CC" w14:textId="5C32221D" w:rsidR="00AD33D0" w:rsidRDefault="00DA00B9" w:rsidP="00AD33D0">
      <w:r w:rsidRPr="00DA00B9">
        <w:rPr>
          <w:noProof/>
        </w:rPr>
        <w:t xml:space="preserve"> </w:t>
      </w:r>
    </w:p>
    <w:p w14:paraId="4C1F3167" w14:textId="63B708B1" w:rsidR="00AD33D0" w:rsidRDefault="00AD33D0" w:rsidP="00AD33D0"/>
    <w:p w14:paraId="7FD56B0E" w14:textId="1D816887" w:rsidR="00AD33D0" w:rsidRDefault="00AD33D0" w:rsidP="00AD33D0"/>
    <w:p w14:paraId="25D2D2D2" w14:textId="6D605727" w:rsidR="00DA00B9" w:rsidRDefault="00DA00B9" w:rsidP="00AD33D0"/>
    <w:p w14:paraId="6192847A" w14:textId="77777777" w:rsidR="00011BBC" w:rsidRDefault="00011BBC" w:rsidP="00AD33D0"/>
    <w:p w14:paraId="7A811C2A" w14:textId="37469B8B" w:rsidR="00DA00B9" w:rsidRPr="00011BBC" w:rsidRDefault="00F2294D" w:rsidP="00630E54">
      <w:pPr>
        <w:spacing w:line="360" w:lineRule="auto"/>
        <w:rPr>
          <w:color w:val="365F91" w:themeColor="accent1" w:themeShade="BF"/>
        </w:rPr>
      </w:pPr>
      <w:r w:rsidRPr="00011BBC">
        <w:rPr>
          <w:color w:val="365F91" w:themeColor="accent1" w:themeShade="BF"/>
        </w:rPr>
        <w:t xml:space="preserve">     Exa</w:t>
      </w:r>
      <w:r w:rsidR="00011BBC" w:rsidRPr="00011BBC">
        <w:rPr>
          <w:color w:val="365F91" w:themeColor="accent1" w:themeShade="BF"/>
        </w:rPr>
        <w:t>m</w:t>
      </w:r>
      <w:r w:rsidRPr="00011BBC">
        <w:rPr>
          <w:color w:val="365F91" w:themeColor="accent1" w:themeShade="BF"/>
        </w:rPr>
        <w:t>ples:</w:t>
      </w:r>
    </w:p>
    <w:p w14:paraId="30CDAA6B" w14:textId="296CF277" w:rsidR="00F2294D" w:rsidRDefault="00F2294D" w:rsidP="00630E54">
      <w:pPr>
        <w:numPr>
          <w:ilvl w:val="0"/>
          <w:numId w:val="7"/>
        </w:numPr>
        <w:spacing w:line="360" w:lineRule="auto"/>
      </w:pPr>
      <w:r>
        <w:t>I was good at drawing</w:t>
      </w:r>
      <w:r w:rsidR="00011BBC">
        <w:t>.</w:t>
      </w:r>
    </w:p>
    <w:p w14:paraId="744308EC" w14:textId="064EFA1F" w:rsidR="00F2294D" w:rsidRDefault="00F2294D" w:rsidP="00630E54">
      <w:pPr>
        <w:numPr>
          <w:ilvl w:val="0"/>
          <w:numId w:val="7"/>
        </w:numPr>
        <w:spacing w:line="360" w:lineRule="auto"/>
      </w:pPr>
      <w:r>
        <w:t>They were good at</w:t>
      </w:r>
      <w:r w:rsidR="00011BBC">
        <w:t xml:space="preserve"> </w:t>
      </w:r>
      <w:r>
        <w:t>science</w:t>
      </w:r>
      <w:r w:rsidR="00011BBC">
        <w:t>.</w:t>
      </w:r>
    </w:p>
    <w:p w14:paraId="195E1191" w14:textId="4E673FCB" w:rsidR="00F2294D" w:rsidRDefault="00011BBC" w:rsidP="00630E54">
      <w:pPr>
        <w:numPr>
          <w:ilvl w:val="0"/>
          <w:numId w:val="7"/>
        </w:numPr>
        <w:spacing w:line="360" w:lineRule="auto"/>
      </w:pPr>
      <w:r>
        <w:t>Was he good at cooking?</w:t>
      </w:r>
    </w:p>
    <w:p w14:paraId="6A073FA9" w14:textId="4C9300BA" w:rsidR="00011BBC" w:rsidRDefault="00011BBC" w:rsidP="00630E54">
      <w:pPr>
        <w:numPr>
          <w:ilvl w:val="0"/>
          <w:numId w:val="7"/>
        </w:numPr>
        <w:spacing w:line="360" w:lineRule="auto"/>
      </w:pPr>
      <w:r>
        <w:t>He wasn´t good at sports.</w:t>
      </w:r>
    </w:p>
    <w:p w14:paraId="310355FF" w14:textId="0D07DB87" w:rsidR="00DA00B9" w:rsidRDefault="00DA00B9" w:rsidP="00630E54">
      <w:pPr>
        <w:spacing w:line="360" w:lineRule="auto"/>
      </w:pPr>
    </w:p>
    <w:p w14:paraId="6DE6416E" w14:textId="356900F6" w:rsidR="00DA00B9" w:rsidRDefault="00DA00B9" w:rsidP="00AD33D0"/>
    <w:p w14:paraId="1856BBB4" w14:textId="024AAD1F" w:rsidR="00DA00B9" w:rsidRDefault="00DA00B9" w:rsidP="00AD33D0"/>
    <w:p w14:paraId="093857EE" w14:textId="59B050B5" w:rsidR="00DA00B9" w:rsidRDefault="00DA00B9" w:rsidP="00AD33D0"/>
    <w:p w14:paraId="69A8AE1B" w14:textId="072C2B76" w:rsidR="00DA00B9" w:rsidRDefault="00DA00B9" w:rsidP="00AD33D0"/>
    <w:p w14:paraId="448C05B0" w14:textId="19AA7FCD" w:rsidR="00DA00B9" w:rsidRDefault="00DA00B9" w:rsidP="00AD33D0"/>
    <w:p w14:paraId="395B90A0" w14:textId="08C82E15" w:rsidR="00DA00B9" w:rsidRDefault="00DA00B9" w:rsidP="00AD33D0"/>
    <w:p w14:paraId="029C9AF3" w14:textId="4CF0FC0C" w:rsidR="00DA00B9" w:rsidRDefault="00DA00B9" w:rsidP="00AD33D0"/>
    <w:p w14:paraId="540232CD" w14:textId="455006A8" w:rsidR="00DA00B9" w:rsidRDefault="00DA00B9" w:rsidP="00AD33D0"/>
    <w:p w14:paraId="53506557" w14:textId="4E4C8CA7" w:rsidR="00DA00B9" w:rsidRDefault="00DA00B9" w:rsidP="00AD33D0"/>
    <w:p w14:paraId="69BCB889" w14:textId="78DE9A4C" w:rsidR="00DA00B9" w:rsidRDefault="00DA00B9" w:rsidP="00AD33D0"/>
    <w:p w14:paraId="0C9A9CBE" w14:textId="21428579" w:rsidR="00DA00B9" w:rsidRDefault="00DA00B9" w:rsidP="00AD33D0"/>
    <w:p w14:paraId="0535EC47" w14:textId="00B61752" w:rsidR="00DA00B9" w:rsidRDefault="00DA00B9" w:rsidP="00AD33D0"/>
    <w:p w14:paraId="64A948C1" w14:textId="74FEDF9C" w:rsidR="00DA00B9" w:rsidRDefault="00DA00B9" w:rsidP="00AD33D0"/>
    <w:p w14:paraId="68C17A5C" w14:textId="29B2FBC1" w:rsidR="00DA00B9" w:rsidRDefault="00DA00B9" w:rsidP="00AD33D0"/>
    <w:p w14:paraId="079FDE1B" w14:textId="1B18715A" w:rsidR="00DA00B9" w:rsidRDefault="00DA00B9" w:rsidP="00AD33D0"/>
    <w:p w14:paraId="13C13E5F" w14:textId="77829095" w:rsidR="00DA00B9" w:rsidRDefault="00DA00B9" w:rsidP="00AD33D0"/>
    <w:p w14:paraId="66F1AEAB" w14:textId="5128DDF5" w:rsidR="00DA00B9" w:rsidRDefault="00DA00B9" w:rsidP="00AD33D0"/>
    <w:p w14:paraId="46444965" w14:textId="44C07F22" w:rsidR="00DA00B9" w:rsidRDefault="00DA00B9" w:rsidP="00AD33D0"/>
    <w:p w14:paraId="27DA1438" w14:textId="74466C27" w:rsidR="00DA00B9" w:rsidRDefault="00DA00B9" w:rsidP="00AD33D0"/>
    <w:p w14:paraId="4CAFFCC4" w14:textId="1680DAED" w:rsidR="00DA00B9" w:rsidRDefault="00DA00B9" w:rsidP="00AD33D0"/>
    <w:p w14:paraId="685B62E7" w14:textId="14EE2996" w:rsidR="00DA00B9" w:rsidRDefault="00DA00B9" w:rsidP="00AD33D0"/>
    <w:p w14:paraId="0FBE2807" w14:textId="0D12416E" w:rsidR="00DA00B9" w:rsidRDefault="00DA00B9" w:rsidP="00AD33D0"/>
    <w:p w14:paraId="1064C4DF" w14:textId="04E1636D" w:rsidR="00DA00B9" w:rsidRDefault="00DA00B9" w:rsidP="00AD33D0"/>
    <w:p w14:paraId="55AFF9DA" w14:textId="5B11154F" w:rsidR="00DA00B9" w:rsidRDefault="00DA00B9" w:rsidP="00AD33D0"/>
    <w:p w14:paraId="396B4DDE" w14:textId="64971324" w:rsidR="00DA00B9" w:rsidRDefault="00DA00B9" w:rsidP="00AD33D0"/>
    <w:p w14:paraId="12C62F96" w14:textId="14683B60" w:rsidR="00DA00B9" w:rsidRDefault="00DA00B9" w:rsidP="00AD33D0"/>
    <w:p w14:paraId="50372D48" w14:textId="6FD0FB58" w:rsidR="00DA00B9" w:rsidRDefault="00DA00B9" w:rsidP="00AD33D0"/>
    <w:p w14:paraId="10815499" w14:textId="25F35684" w:rsidR="00011BBC" w:rsidRDefault="00011BBC" w:rsidP="00AD33D0"/>
    <w:p w14:paraId="034ABCE1" w14:textId="653CBCAF" w:rsidR="00630E54" w:rsidRDefault="00630E54" w:rsidP="00AD33D0"/>
    <w:p w14:paraId="661F6136" w14:textId="77777777" w:rsidR="00630E54" w:rsidRDefault="00630E54" w:rsidP="00AD33D0"/>
    <w:p w14:paraId="379FDA4D" w14:textId="05E02B5F" w:rsidR="00DA00B9" w:rsidRPr="00011BBC" w:rsidRDefault="00ED017A" w:rsidP="00F2294D">
      <w:pPr>
        <w:numPr>
          <w:ilvl w:val="0"/>
          <w:numId w:val="3"/>
        </w:numPr>
        <w:ind w:hanging="900"/>
        <w:rPr>
          <w:color w:val="365F91" w:themeColor="accent1" w:themeShade="BF"/>
        </w:rPr>
      </w:pPr>
      <w:r w:rsidRPr="00011BBC">
        <w:rPr>
          <w:noProof/>
          <w:color w:val="365F91" w:themeColor="accent1" w:themeShade="BF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C1E63FE" wp14:editId="1C459F40">
                <wp:simplePos x="0" y="0"/>
                <wp:positionH relativeFrom="column">
                  <wp:posOffset>1600200</wp:posOffset>
                </wp:positionH>
                <wp:positionV relativeFrom="paragraph">
                  <wp:posOffset>-707390</wp:posOffset>
                </wp:positionV>
                <wp:extent cx="685800" cy="398780"/>
                <wp:effectExtent l="0" t="0" r="19050" b="2032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4F81B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EC005D" w14:textId="540372CF" w:rsidR="003A4D05" w:rsidRDefault="003A4D05" w:rsidP="003A4D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1</w:t>
                            </w:r>
                          </w:p>
                          <w:p w14:paraId="235845AB" w14:textId="669D28B3" w:rsidR="003A4D05" w:rsidRPr="00AD33D0" w:rsidRDefault="003A4D05" w:rsidP="003A4D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>Week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1E63FE"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left:0;text-align:left;margin-left:126pt;margin-top:-55.7pt;width:54pt;height:31.4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" strokecolor="#4f81bd" strokeweight="1pt">
                <v:stroke dashstyle="dash"/>
                <v:shadow color="#868686"/>
                <v:textbox style="mso-fit-shape-to-text:t">
                  <w:txbxContent>
                    <w:p w14:paraId="48EC005D" w14:textId="540372CF" w:rsidR="003A4D05" w:rsidRDefault="003A4D05" w:rsidP="003A4D05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>1</w:t>
                      </w:r>
                    </w:p>
                    <w:p w14:paraId="235845AB" w14:textId="669D28B3" w:rsidR="003A4D05" w:rsidRPr="00AD33D0" w:rsidRDefault="003A4D05" w:rsidP="003A4D05">
                      <w:pPr>
                        <w:jc w:val="center"/>
                        <w:rPr>
                          <w:sz w:val="20"/>
                          <w:szCs w:val="20"/>
                          <w:lang w:val="es-MX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s-MX"/>
                        </w:rPr>
                        <w:t>Week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F0498" w:rsidRPr="00011BBC">
        <w:rPr>
          <w:color w:val="365F91" w:themeColor="accent1" w:themeShade="BF"/>
        </w:rPr>
        <w:t xml:space="preserve">Let´s </w:t>
      </w:r>
      <w:proofErr w:type="spellStart"/>
      <w:proofErr w:type="gramStart"/>
      <w:r w:rsidR="00CF0498" w:rsidRPr="00011BBC">
        <w:rPr>
          <w:color w:val="365F91" w:themeColor="accent1" w:themeShade="BF"/>
        </w:rPr>
        <w:t>Practise</w:t>
      </w:r>
      <w:proofErr w:type="spellEnd"/>
      <w:r w:rsidR="00CF0498" w:rsidRPr="00011BBC">
        <w:rPr>
          <w:color w:val="365F91" w:themeColor="accent1" w:themeShade="BF"/>
        </w:rPr>
        <w:t xml:space="preserve"> :</w:t>
      </w:r>
      <w:proofErr w:type="gramEnd"/>
    </w:p>
    <w:p w14:paraId="20FC8DE4" w14:textId="77777777" w:rsidR="00CF0498" w:rsidRDefault="00CF0498" w:rsidP="00CF0498">
      <w:pPr>
        <w:ind w:left="1080"/>
      </w:pPr>
    </w:p>
    <w:p w14:paraId="6100D7F5" w14:textId="4CF11FE6" w:rsidR="00F2294D" w:rsidRDefault="00CF0498" w:rsidP="00F2294D">
      <w:pPr>
        <w:numPr>
          <w:ilvl w:val="0"/>
          <w:numId w:val="6"/>
        </w:numPr>
      </w:pPr>
      <w:r>
        <w:t xml:space="preserve">Tori </w:t>
      </w:r>
      <w:r w:rsidR="00F2294D" w:rsidRPr="003A4D05">
        <w:rPr>
          <w:color w:val="4F81BD" w:themeColor="accent1"/>
        </w:rPr>
        <w:t>_______ (</w:t>
      </w:r>
      <w:r w:rsidR="00F2294D">
        <w:t xml:space="preserve">was </w:t>
      </w:r>
      <w:r w:rsidR="00F2294D" w:rsidRPr="003A4D05">
        <w:rPr>
          <w:color w:val="4F81BD" w:themeColor="accent1"/>
        </w:rPr>
        <w:t>/</w:t>
      </w:r>
      <w:r w:rsidR="00F2294D">
        <w:t xml:space="preserve"> were</w:t>
      </w:r>
      <w:r w:rsidR="00F2294D" w:rsidRPr="003A4D05">
        <w:rPr>
          <w:color w:val="4F81BD" w:themeColor="accent1"/>
        </w:rPr>
        <w:t>)</w:t>
      </w:r>
      <w:r w:rsidR="00F2294D">
        <w:t xml:space="preserve"> </w:t>
      </w:r>
      <w:r>
        <w:t>athl</w:t>
      </w:r>
      <w:r w:rsidR="00F2294D">
        <w:t>etic when she was at school.</w:t>
      </w:r>
    </w:p>
    <w:p w14:paraId="5961A3C1" w14:textId="77777777" w:rsidR="00011BBC" w:rsidRDefault="00011BBC" w:rsidP="00011BBC">
      <w:pPr>
        <w:ind w:left="720"/>
      </w:pPr>
    </w:p>
    <w:p w14:paraId="2EF80B0F" w14:textId="77777777" w:rsidR="00F2294D" w:rsidRDefault="00F2294D" w:rsidP="00F2294D">
      <w:pPr>
        <w:ind w:left="720"/>
      </w:pPr>
    </w:p>
    <w:p w14:paraId="30F6DA77" w14:textId="17151F64" w:rsidR="00CF0498" w:rsidRDefault="00F2294D" w:rsidP="00F2294D">
      <w:pPr>
        <w:numPr>
          <w:ilvl w:val="0"/>
          <w:numId w:val="6"/>
        </w:numPr>
      </w:pPr>
      <w:r>
        <w:t xml:space="preserve">Eva and </w:t>
      </w:r>
      <w:proofErr w:type="spellStart"/>
      <w:r>
        <w:t>karen</w:t>
      </w:r>
      <w:proofErr w:type="spellEnd"/>
      <w:r w:rsidRPr="003A4D05">
        <w:rPr>
          <w:color w:val="4F81BD" w:themeColor="accent1"/>
        </w:rPr>
        <w:t xml:space="preserve"> ________ (</w:t>
      </w:r>
      <w:r>
        <w:t xml:space="preserve">was </w:t>
      </w:r>
      <w:r w:rsidRPr="003A4D05">
        <w:rPr>
          <w:color w:val="4F81BD" w:themeColor="accent1"/>
        </w:rPr>
        <w:t>/</w:t>
      </w:r>
      <w:r>
        <w:t xml:space="preserve"> were</w:t>
      </w:r>
      <w:r w:rsidRPr="003A4D05">
        <w:rPr>
          <w:color w:val="4F81BD" w:themeColor="accent1"/>
        </w:rPr>
        <w:t>)</w:t>
      </w:r>
      <w:r w:rsidR="00CF0498">
        <w:t xml:space="preserve"> </w:t>
      </w:r>
      <w:r>
        <w:t>good at math.</w:t>
      </w:r>
    </w:p>
    <w:p w14:paraId="68030223" w14:textId="11D3FDDB" w:rsidR="00F2294D" w:rsidRDefault="00F2294D" w:rsidP="00F2294D">
      <w:pPr>
        <w:pStyle w:val="Prrafodelista"/>
      </w:pPr>
    </w:p>
    <w:p w14:paraId="0CBE6CC4" w14:textId="77777777" w:rsidR="00011BBC" w:rsidRDefault="00011BBC" w:rsidP="00F2294D">
      <w:pPr>
        <w:pStyle w:val="Prrafodelista"/>
      </w:pPr>
    </w:p>
    <w:p w14:paraId="2061EE63" w14:textId="78EA11EB" w:rsidR="00F2294D" w:rsidRDefault="00F2294D" w:rsidP="00F2294D">
      <w:pPr>
        <w:numPr>
          <w:ilvl w:val="0"/>
          <w:numId w:val="6"/>
        </w:numPr>
      </w:pPr>
      <w:r>
        <w:t>Miria</w:t>
      </w:r>
      <w:r w:rsidR="00011BBC">
        <w:t>m</w:t>
      </w:r>
      <w:r>
        <w:t xml:space="preserve"> </w:t>
      </w:r>
      <w:r w:rsidRPr="003A4D05">
        <w:rPr>
          <w:color w:val="4F81BD" w:themeColor="accent1"/>
        </w:rPr>
        <w:t>__________</w:t>
      </w:r>
      <w:r w:rsidR="00011BBC" w:rsidRPr="003A4D05">
        <w:rPr>
          <w:color w:val="4F81BD" w:themeColor="accent1"/>
        </w:rPr>
        <w:t xml:space="preserve"> (</w:t>
      </w:r>
      <w:r w:rsidR="00011BBC">
        <w:t xml:space="preserve">was not </w:t>
      </w:r>
      <w:r w:rsidR="00011BBC" w:rsidRPr="003A4D05">
        <w:rPr>
          <w:color w:val="4F81BD" w:themeColor="accent1"/>
        </w:rPr>
        <w:t>/</w:t>
      </w:r>
      <w:r w:rsidR="00011BBC">
        <w:t xml:space="preserve"> were not</w:t>
      </w:r>
      <w:r w:rsidR="00011BBC" w:rsidRPr="003A4D05">
        <w:rPr>
          <w:color w:val="4F81BD" w:themeColor="accent1"/>
        </w:rPr>
        <w:t>)</w:t>
      </w:r>
      <w:r w:rsidR="00011BBC">
        <w:t xml:space="preserve"> good at P.E.</w:t>
      </w:r>
    </w:p>
    <w:p w14:paraId="59DFC619" w14:textId="005F4325" w:rsidR="00011BBC" w:rsidRDefault="00011BBC" w:rsidP="00011BBC">
      <w:pPr>
        <w:pStyle w:val="Prrafodelista"/>
      </w:pPr>
    </w:p>
    <w:p w14:paraId="619F8ECC" w14:textId="77777777" w:rsidR="00011BBC" w:rsidRDefault="00011BBC" w:rsidP="00011BBC">
      <w:pPr>
        <w:pStyle w:val="Prrafodelista"/>
      </w:pPr>
    </w:p>
    <w:p w14:paraId="4B38B760" w14:textId="59460F38" w:rsidR="00011BBC" w:rsidRDefault="00011BBC" w:rsidP="00F2294D">
      <w:pPr>
        <w:numPr>
          <w:ilvl w:val="0"/>
          <w:numId w:val="6"/>
        </w:numPr>
      </w:pPr>
      <w:r w:rsidRPr="003A4D05">
        <w:rPr>
          <w:color w:val="4F81BD" w:themeColor="accent1"/>
        </w:rPr>
        <w:t>______</w:t>
      </w:r>
      <w:r>
        <w:t xml:space="preserve"> Jessica good at </w:t>
      </w:r>
      <w:proofErr w:type="gramStart"/>
      <w:r>
        <w:t>music</w:t>
      </w:r>
      <w:r w:rsidR="003A4D05">
        <w:t xml:space="preserve"> </w:t>
      </w:r>
      <w:r w:rsidRPr="003A4D05">
        <w:rPr>
          <w:color w:val="4F81BD" w:themeColor="accent1"/>
        </w:rPr>
        <w:t>?</w:t>
      </w:r>
      <w:proofErr w:type="gramEnd"/>
      <w:r w:rsidRPr="003A4D05">
        <w:rPr>
          <w:color w:val="4F81BD" w:themeColor="accent1"/>
        </w:rPr>
        <w:t xml:space="preserve"> </w:t>
      </w:r>
    </w:p>
    <w:p w14:paraId="1DCF8E23" w14:textId="41361655" w:rsidR="00011BBC" w:rsidRDefault="00011BBC" w:rsidP="00011BBC">
      <w:pPr>
        <w:pStyle w:val="Prrafodelista"/>
      </w:pPr>
    </w:p>
    <w:p w14:paraId="53038428" w14:textId="77777777" w:rsidR="00011BBC" w:rsidRDefault="00011BBC" w:rsidP="00011BBC">
      <w:pPr>
        <w:pStyle w:val="Prrafodelista"/>
      </w:pPr>
    </w:p>
    <w:p w14:paraId="7E019574" w14:textId="6FC2B9DF" w:rsidR="00011BBC" w:rsidRDefault="00011BBC" w:rsidP="00F2294D">
      <w:pPr>
        <w:numPr>
          <w:ilvl w:val="0"/>
          <w:numId w:val="6"/>
        </w:numPr>
      </w:pPr>
      <w:r w:rsidRPr="003A4D05">
        <w:rPr>
          <w:color w:val="4F81BD" w:themeColor="accent1"/>
        </w:rPr>
        <w:t>_______</w:t>
      </w:r>
      <w:r>
        <w:t xml:space="preserve"> you good at </w:t>
      </w:r>
      <w:proofErr w:type="gramStart"/>
      <w:r>
        <w:t>art</w:t>
      </w:r>
      <w:r w:rsidR="003A4D05">
        <w:t xml:space="preserve"> </w:t>
      </w:r>
      <w:r w:rsidRPr="003A4D05">
        <w:rPr>
          <w:color w:val="4F81BD" w:themeColor="accent1"/>
        </w:rPr>
        <w:t>?</w:t>
      </w:r>
      <w:proofErr w:type="gramEnd"/>
    </w:p>
    <w:p w14:paraId="74CF97C2" w14:textId="77777777" w:rsidR="00F2294D" w:rsidRDefault="00F2294D" w:rsidP="00011BBC">
      <w:pPr>
        <w:ind w:left="720"/>
      </w:pPr>
    </w:p>
    <w:p w14:paraId="5AA56D40" w14:textId="77777777" w:rsidR="00CF0498" w:rsidRDefault="00CF0498" w:rsidP="00AD33D0"/>
    <w:p w14:paraId="3FB50BFF" w14:textId="1F9A1D91" w:rsidR="00CF0498" w:rsidRDefault="00CF0498" w:rsidP="00AD33D0"/>
    <w:p w14:paraId="766CF4AD" w14:textId="77777777" w:rsidR="00CF0498" w:rsidRDefault="00CF0498" w:rsidP="00AD33D0"/>
    <w:p w14:paraId="6764E749" w14:textId="77777777" w:rsidR="00DA00B9" w:rsidRDefault="00DA00B9" w:rsidP="00AD33D0"/>
    <w:p w14:paraId="54C2BA30" w14:textId="5656223D" w:rsidR="00AD33D0" w:rsidRDefault="00AD33D0" w:rsidP="00AD33D0"/>
    <w:p w14:paraId="140627A4" w14:textId="138549DC" w:rsidR="00586621" w:rsidRDefault="00321E21" w:rsidP="00586621">
      <w:pPr>
        <w:ind w:left="1440"/>
      </w:pPr>
      <w:bookmarkStart w:id="0" w:name="_PictureBullets"/>
      <w:r>
        <w:rPr>
          <w:vanish/>
        </w:rPr>
        <w:pict w14:anchorId="71382F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95pt;height:143.95pt" o:bullet="t">
            <v:imagedata r:id="rId13" o:title="image001"/>
          </v:shape>
        </w:pict>
      </w:r>
      <w:bookmarkEnd w:id="0"/>
    </w:p>
    <w:sectPr w:rsidR="00586621" w:rsidSect="00F2294D">
      <w:headerReference w:type="default" r:id="rId14"/>
      <w:pgSz w:w="16839" w:h="11907" w:orient="landscape"/>
      <w:pgMar w:top="1800" w:right="639" w:bottom="1800" w:left="180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4"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83D8D5" w14:textId="77777777" w:rsidR="00321E21" w:rsidRDefault="00321E21" w:rsidP="000507B7">
      <w:r>
        <w:separator/>
      </w:r>
    </w:p>
  </w:endnote>
  <w:endnote w:type="continuationSeparator" w:id="0">
    <w:p w14:paraId="7D1AA472" w14:textId="77777777" w:rsidR="00321E21" w:rsidRDefault="00321E21" w:rsidP="00050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7C1E07" w14:textId="77777777" w:rsidR="00321E21" w:rsidRDefault="00321E21" w:rsidP="000507B7">
      <w:r>
        <w:separator/>
      </w:r>
    </w:p>
  </w:footnote>
  <w:footnote w:type="continuationSeparator" w:id="0">
    <w:p w14:paraId="1450A688" w14:textId="77777777" w:rsidR="00321E21" w:rsidRDefault="00321E21" w:rsidP="00050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8DD1C7" w14:textId="5148519D" w:rsidR="007A0E45" w:rsidRDefault="00947E8D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FCAA406" wp14:editId="2FFE7E84">
              <wp:simplePos x="0" y="0"/>
              <wp:positionH relativeFrom="column">
                <wp:posOffset>2514600</wp:posOffset>
              </wp:positionH>
              <wp:positionV relativeFrom="paragraph">
                <wp:posOffset>466725</wp:posOffset>
              </wp:positionV>
              <wp:extent cx="3347085" cy="487680"/>
              <wp:effectExtent l="6985" t="9525" r="8255" b="762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7085" cy="487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4F81BD"/>
                        </a:solidFill>
                        <a:prstDash val="dash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0B349C9" w14:textId="0A3BF3B5" w:rsidR="007A0E45" w:rsidRPr="007A0E45" w:rsidRDefault="00586621">
                          <w:pPr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  <w:t xml:space="preserve">  </w:t>
                          </w:r>
                          <w:proofErr w:type="spellStart"/>
                          <w:r w:rsidR="007A0E45" w:rsidRPr="007A0E45"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  <w:t>When</w:t>
                          </w:r>
                          <w:proofErr w:type="spellEnd"/>
                          <w:r w:rsidR="007A0E45" w:rsidRPr="007A0E45"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  <w:t xml:space="preserve"> I </w:t>
                          </w:r>
                          <w:proofErr w:type="spellStart"/>
                          <w:r w:rsidR="007A0E45" w:rsidRPr="007A0E45"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  <w:t>was</w:t>
                          </w:r>
                          <w:proofErr w:type="spellEnd"/>
                          <w:r w:rsidR="007A0E45" w:rsidRPr="007A0E45"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="007A0E45" w:rsidRPr="007A0E45">
                            <w:rPr>
                              <w:b/>
                              <w:bCs/>
                              <w:color w:val="365F91"/>
                              <w:sz w:val="52"/>
                              <w:szCs w:val="52"/>
                              <w:u w:val="single"/>
                              <w:lang w:val="es-MX"/>
                            </w:rPr>
                            <w:t>young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CAA406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198pt;margin-top:36.75pt;width:263.55pt;height:38.4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" strokecolor="#4f81bd" strokeweight="1pt">
              <v:stroke dashstyle="dash"/>
              <v:shadow color="#868686"/>
              <v:textbox style="mso-fit-shape-to-text:t">
                <w:txbxContent>
                  <w:p w14:paraId="10B349C9" w14:textId="0A3BF3B5" w:rsidR="007A0E45" w:rsidRPr="007A0E45" w:rsidRDefault="00586621">
                    <w:pPr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</w:pPr>
                    <w:r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  <w:t xml:space="preserve">  </w:t>
                    </w:r>
                    <w:proofErr w:type="spellStart"/>
                    <w:r w:rsidR="007A0E45" w:rsidRPr="007A0E45"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  <w:t>When</w:t>
                    </w:r>
                    <w:proofErr w:type="spellEnd"/>
                    <w:r w:rsidR="007A0E45" w:rsidRPr="007A0E45"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  <w:t xml:space="preserve"> I </w:t>
                    </w:r>
                    <w:proofErr w:type="spellStart"/>
                    <w:r w:rsidR="007A0E45" w:rsidRPr="007A0E45"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  <w:t>was</w:t>
                    </w:r>
                    <w:proofErr w:type="spellEnd"/>
                    <w:r w:rsidR="007A0E45" w:rsidRPr="007A0E45"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  <w:t xml:space="preserve"> </w:t>
                    </w:r>
                    <w:proofErr w:type="spellStart"/>
                    <w:r w:rsidR="007A0E45" w:rsidRPr="007A0E45">
                      <w:rPr>
                        <w:b/>
                        <w:bCs/>
                        <w:color w:val="365F91"/>
                        <w:sz w:val="52"/>
                        <w:szCs w:val="52"/>
                        <w:u w:val="single"/>
                        <w:lang w:val="es-MX"/>
                      </w:rPr>
                      <w:t>young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76F6A"/>
    <w:multiLevelType w:val="hybridMultilevel"/>
    <w:tmpl w:val="813436C6"/>
    <w:lvl w:ilvl="0" w:tplc="C46272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357F8"/>
    <w:multiLevelType w:val="hybridMultilevel"/>
    <w:tmpl w:val="38661D5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6388"/>
    <w:multiLevelType w:val="hybridMultilevel"/>
    <w:tmpl w:val="74A6A7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102F9"/>
    <w:multiLevelType w:val="hybridMultilevel"/>
    <w:tmpl w:val="5A7EE54A"/>
    <w:lvl w:ilvl="0" w:tplc="2C484E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D03F8D"/>
    <w:multiLevelType w:val="hybridMultilevel"/>
    <w:tmpl w:val="B156DC32"/>
    <w:lvl w:ilvl="0" w:tplc="D6ECA7D8">
      <w:start w:val="1"/>
      <w:numFmt w:val="bullet"/>
      <w:pStyle w:val="Lista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6600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20986"/>
    <w:multiLevelType w:val="hybridMultilevel"/>
    <w:tmpl w:val="10EECC62"/>
    <w:lvl w:ilvl="0" w:tplc="E5EC4568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540" w:hanging="360"/>
      </w:pPr>
    </w:lvl>
    <w:lvl w:ilvl="2" w:tplc="280A001B" w:tentative="1">
      <w:start w:val="1"/>
      <w:numFmt w:val="lowerRoman"/>
      <w:lvlText w:val="%3."/>
      <w:lvlJc w:val="right"/>
      <w:pPr>
        <w:ind w:left="1260" w:hanging="180"/>
      </w:pPr>
    </w:lvl>
    <w:lvl w:ilvl="3" w:tplc="280A000F" w:tentative="1">
      <w:start w:val="1"/>
      <w:numFmt w:val="decimal"/>
      <w:lvlText w:val="%4."/>
      <w:lvlJc w:val="left"/>
      <w:pPr>
        <w:ind w:left="1980" w:hanging="360"/>
      </w:pPr>
    </w:lvl>
    <w:lvl w:ilvl="4" w:tplc="280A0019" w:tentative="1">
      <w:start w:val="1"/>
      <w:numFmt w:val="lowerLetter"/>
      <w:lvlText w:val="%5."/>
      <w:lvlJc w:val="left"/>
      <w:pPr>
        <w:ind w:left="2700" w:hanging="360"/>
      </w:pPr>
    </w:lvl>
    <w:lvl w:ilvl="5" w:tplc="280A001B" w:tentative="1">
      <w:start w:val="1"/>
      <w:numFmt w:val="lowerRoman"/>
      <w:lvlText w:val="%6."/>
      <w:lvlJc w:val="right"/>
      <w:pPr>
        <w:ind w:left="3420" w:hanging="180"/>
      </w:pPr>
    </w:lvl>
    <w:lvl w:ilvl="6" w:tplc="280A000F" w:tentative="1">
      <w:start w:val="1"/>
      <w:numFmt w:val="decimal"/>
      <w:lvlText w:val="%7."/>
      <w:lvlJc w:val="left"/>
      <w:pPr>
        <w:ind w:left="4140" w:hanging="360"/>
      </w:pPr>
    </w:lvl>
    <w:lvl w:ilvl="7" w:tplc="280A0019" w:tentative="1">
      <w:start w:val="1"/>
      <w:numFmt w:val="lowerLetter"/>
      <w:lvlText w:val="%8."/>
      <w:lvlJc w:val="left"/>
      <w:pPr>
        <w:ind w:left="4860" w:hanging="360"/>
      </w:pPr>
    </w:lvl>
    <w:lvl w:ilvl="8" w:tplc="280A001B" w:tentative="1">
      <w:start w:val="1"/>
      <w:numFmt w:val="lowerRoman"/>
      <w:lvlText w:val="%9."/>
      <w:lvlJc w:val="right"/>
      <w:pPr>
        <w:ind w:left="5580" w:hanging="180"/>
      </w:pPr>
    </w:lvl>
  </w:abstractNum>
  <w:num w:numId="1">
    <w:abstractNumId w:val="4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characterSpacingControl w:val="doNotCompress"/>
  <w:hdrShapeDefaults>
    <o:shapedefaults v:ext="edit" spidmax="2049">
      <o:colormru v:ext="edit" colors="#ebeeff,#e7ffe7,#c1f3ff,#d7f7ff,#98a3d7,#bfc9ff,#ffc,#d1f4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B7"/>
    <w:rsid w:val="00001139"/>
    <w:rsid w:val="00011BBC"/>
    <w:rsid w:val="000507B7"/>
    <w:rsid w:val="002F5BE5"/>
    <w:rsid w:val="00321E21"/>
    <w:rsid w:val="00327787"/>
    <w:rsid w:val="003A4D05"/>
    <w:rsid w:val="003A6E5A"/>
    <w:rsid w:val="00560F02"/>
    <w:rsid w:val="00576DCC"/>
    <w:rsid w:val="00586621"/>
    <w:rsid w:val="00630E54"/>
    <w:rsid w:val="00674ECF"/>
    <w:rsid w:val="00713EFC"/>
    <w:rsid w:val="007A0E45"/>
    <w:rsid w:val="00947E8D"/>
    <w:rsid w:val="00A8488D"/>
    <w:rsid w:val="00AD33D0"/>
    <w:rsid w:val="00B5349A"/>
    <w:rsid w:val="00BF26F3"/>
    <w:rsid w:val="00CF0498"/>
    <w:rsid w:val="00D651DE"/>
    <w:rsid w:val="00DA00B9"/>
    <w:rsid w:val="00DA02C3"/>
    <w:rsid w:val="00ED017A"/>
    <w:rsid w:val="00F2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2049">
      <o:colormru v:ext="edit" colors="#ebeeff,#e7ffe7,#c1f3ff,#d7f7ff,#98a3d7,#bfc9ff,#ffc,#d1f4f3"/>
    </o:shapedefaults>
    <o:shapelayout v:ext="edit">
      <o:idmap v:ext="edit" data="1"/>
    </o:shapelayout>
  </w:shapeDefaults>
  <w:decimalSymbol w:val="."/>
  <w:listSeparator w:val=";"/>
  <w14:docId w14:val="01F0EA9B"/>
  <w15:docId w15:val="{AF6A2E98-E7A5-42C4-BB8D-B071F9BD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rebuchet MS" w:hAnsi="Trebuchet MS" w:cs="Trebuchet MS"/>
      <w:sz w:val="24"/>
      <w:szCs w:val="24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cs="Times New Roman"/>
      <w:b/>
      <w:color w:val="000080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Times New Roman"/>
      <w:b/>
      <w:color w:val="000080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Palatino" w:hAnsi="Palatino" w:cs="Times New Roman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Palatino" w:hAnsi="Palatino" w:cs="Times New Roman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rFonts w:ascii="Comic Sans MS" w:hAnsi="Comic Sans MS" w:cs="Times New Roman"/>
      <w:color w:val="003300"/>
      <w:sz w:val="26"/>
      <w:szCs w:val="26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rFonts w:ascii="Times" w:hAnsi="Times" w:cs="Times"/>
      <w:b/>
      <w:color w:val="003300"/>
      <w:sz w:val="22"/>
      <w:szCs w:val="22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i/>
      <w:color w:val="00336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pPr>
      <w:numPr>
        <w:numId w:val="2"/>
      </w:numPr>
    </w:pPr>
    <w:rPr>
      <w:sz w:val="22"/>
      <w:szCs w:val="22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web">
    <w:name w:val="web"/>
    <w:basedOn w:val="Normal"/>
    <w:pPr>
      <w:jc w:val="center"/>
    </w:pPr>
    <w:rPr>
      <w:color w:val="FF6600"/>
      <w:lang w:bidi="en-US"/>
    </w:rPr>
  </w:style>
  <w:style w:type="paragraph" w:customStyle="1" w:styleId="CaptionText">
    <w:name w:val="Caption Text"/>
    <w:basedOn w:val="Normal"/>
    <w:pPr>
      <w:spacing w:line="240" w:lineRule="atLeast"/>
      <w:jc w:val="center"/>
    </w:pPr>
    <w:rPr>
      <w:i/>
      <w:color w:val="33CCCC"/>
      <w:sz w:val="18"/>
      <w:szCs w:val="18"/>
      <w:lang w:bidi="en-US"/>
    </w:rPr>
  </w:style>
  <w:style w:type="paragraph" w:customStyle="1" w:styleId="ReturnAddress">
    <w:name w:val="Return Address"/>
    <w:basedOn w:val="Normal"/>
    <w:pPr>
      <w:spacing w:line="220" w:lineRule="exact"/>
      <w:jc w:val="center"/>
    </w:pPr>
    <w:rPr>
      <w:sz w:val="18"/>
      <w:szCs w:val="18"/>
      <w:lang w:bidi="en-US"/>
    </w:rPr>
  </w:style>
  <w:style w:type="paragraph" w:customStyle="1" w:styleId="VolumeandIssue">
    <w:name w:val="Volume and Issue"/>
    <w:basedOn w:val="Normal"/>
    <w:pPr>
      <w:spacing w:line="240" w:lineRule="atLeast"/>
    </w:pPr>
    <w:rPr>
      <w:b/>
      <w:color w:val="FF6600"/>
      <w:spacing w:val="20"/>
      <w:sz w:val="16"/>
      <w:szCs w:val="16"/>
      <w:lang w:bidi="en-US"/>
    </w:rPr>
  </w:style>
  <w:style w:type="paragraph" w:customStyle="1" w:styleId="Masthead">
    <w:name w:val="Masthead"/>
    <w:basedOn w:val="Ttulo1"/>
    <w:pPr>
      <w:jc w:val="center"/>
    </w:pPr>
    <w:rPr>
      <w:rFonts w:cs="Trebuchet MS"/>
      <w:color w:val="FFFFFF"/>
      <w:sz w:val="56"/>
      <w:szCs w:val="56"/>
      <w:lang w:bidi="en-US"/>
    </w:rPr>
  </w:style>
  <w:style w:type="paragraph" w:styleId="TtuloTDC">
    <w:name w:val="TOC Heading"/>
    <w:basedOn w:val="Normal"/>
    <w:qFormat/>
    <w:pPr>
      <w:spacing w:after="120" w:line="240" w:lineRule="atLeast"/>
    </w:pPr>
    <w:rPr>
      <w:b/>
      <w:color w:val="000080"/>
      <w:sz w:val="20"/>
      <w:szCs w:val="20"/>
      <w:lang w:bidi="en-US"/>
    </w:rPr>
  </w:style>
  <w:style w:type="paragraph" w:customStyle="1" w:styleId="TOCText">
    <w:name w:val="TOC Text"/>
    <w:basedOn w:val="Normal"/>
    <w:pPr>
      <w:tabs>
        <w:tab w:val="right" w:pos="2250"/>
      </w:tabs>
      <w:spacing w:line="360" w:lineRule="exact"/>
    </w:pPr>
    <w:rPr>
      <w:color w:val="000080"/>
      <w:sz w:val="16"/>
      <w:szCs w:val="16"/>
      <w:lang w:bidi="en-US"/>
    </w:rPr>
  </w:style>
  <w:style w:type="paragraph" w:customStyle="1" w:styleId="PageTitle">
    <w:name w:val="Page Title"/>
    <w:basedOn w:val="Normal"/>
    <w:pPr>
      <w:jc w:val="right"/>
    </w:pPr>
    <w:rPr>
      <w:b/>
      <w:color w:val="FFFFFF"/>
      <w:sz w:val="28"/>
      <w:szCs w:val="28"/>
      <w:lang w:bidi="en-US"/>
    </w:rPr>
  </w:style>
  <w:style w:type="paragraph" w:customStyle="1" w:styleId="Pullquote">
    <w:name w:val="Pullquote"/>
    <w:basedOn w:val="Normal"/>
    <w:pPr>
      <w:spacing w:line="360" w:lineRule="atLeast"/>
      <w:jc w:val="right"/>
    </w:pPr>
    <w:rPr>
      <w:i/>
      <w:color w:val="FF5050"/>
      <w:lang w:bidi="en-US"/>
    </w:rPr>
  </w:style>
  <w:style w:type="paragraph" w:customStyle="1" w:styleId="MailingAddress">
    <w:name w:val="Mailing Address"/>
    <w:basedOn w:val="Normal"/>
    <w:pPr>
      <w:spacing w:line="280" w:lineRule="atLeast"/>
    </w:pPr>
    <w:rPr>
      <w:rFonts w:ascii="Arial" w:hAnsi="Arial" w:cs="Arial"/>
      <w:b/>
      <w:caps/>
      <w:lang w:bidi="en-US"/>
    </w:rPr>
  </w:style>
  <w:style w:type="paragraph" w:customStyle="1" w:styleId="BodyText">
    <w:name w:val="BodyText"/>
    <w:basedOn w:val="Normal"/>
    <w:pPr>
      <w:spacing w:after="120"/>
    </w:pPr>
    <w:rPr>
      <w:sz w:val="20"/>
      <w:szCs w:val="20"/>
      <w:lang w:bidi="en-US"/>
    </w:rPr>
  </w:style>
  <w:style w:type="character" w:styleId="Nmerodepgina">
    <w:name w:val="page number"/>
    <w:rPr>
      <w:b/>
      <w:bCs w:val="0"/>
      <w:color w:val="FFFFFF"/>
      <w:sz w:val="28"/>
      <w:lang w:val="en-US"/>
    </w:rPr>
  </w:style>
  <w:style w:type="character" w:customStyle="1" w:styleId="emailstyle29">
    <w:name w:val="emailstyle29"/>
    <w:semiHidden/>
    <w:rPr>
      <w:rFonts w:ascii="Arial" w:hAnsi="Arial" w:cs="Arial" w:hint="default"/>
      <w:color w:val="000080"/>
      <w:sz w:val="20"/>
      <w:szCs w:val="20"/>
    </w:rPr>
  </w:style>
  <w:style w:type="paragraph" w:styleId="Encabezado">
    <w:name w:val="header"/>
    <w:basedOn w:val="Normal"/>
    <w:link w:val="EncabezadoCar"/>
    <w:unhideWhenUsed/>
    <w:rsid w:val="000507B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0507B7"/>
    <w:rPr>
      <w:rFonts w:ascii="Trebuchet MS" w:hAnsi="Trebuchet MS" w:cs="Trebuchet MS"/>
      <w:sz w:val="24"/>
      <w:szCs w:val="24"/>
    </w:rPr>
  </w:style>
  <w:style w:type="paragraph" w:styleId="Piedepgina">
    <w:name w:val="footer"/>
    <w:basedOn w:val="Normal"/>
    <w:link w:val="PiedepginaCar"/>
    <w:unhideWhenUsed/>
    <w:rsid w:val="000507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0507B7"/>
    <w:rPr>
      <w:rFonts w:ascii="Trebuchet MS" w:hAnsi="Trebuchet MS" w:cs="Trebuchet MS"/>
      <w:sz w:val="24"/>
      <w:szCs w:val="24"/>
    </w:rPr>
  </w:style>
  <w:style w:type="paragraph" w:styleId="Prrafodelista">
    <w:name w:val="List Paragraph"/>
    <w:basedOn w:val="Normal"/>
    <w:uiPriority w:val="34"/>
    <w:qFormat/>
    <w:rsid w:val="00F2294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TY\AppData\Roaming\Microsoft\Templates\Bolet&#237;n%20escolar%20(3%20columnas%20y%204%20p&#225;ginas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aa9188b4c266804cbb28a4db8cb8c639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28b2ebc2219c7be35f0639cc7306e541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2958f784-0ef9-4616-b22d-512a8cad1f0d">false</MarketSpecific>
    <ApprovalStatus xmlns="2958f784-0ef9-4616-b22d-512a8cad1f0d">InProgress</ApprovalStatus>
    <LocComments xmlns="2958f784-0ef9-4616-b22d-512a8cad1f0d" xsi:nil="true"/>
    <DirectSourceMarket xmlns="2958f784-0ef9-4616-b22d-512a8cad1f0d">english</DirectSourceMarket>
    <ThumbnailAssetId xmlns="2958f784-0ef9-4616-b22d-512a8cad1f0d" xsi:nil="true"/>
    <PrimaryImageGen xmlns="2958f784-0ef9-4616-b22d-512a8cad1f0d">true</PrimaryImageGen>
    <LegacyData xmlns="2958f784-0ef9-4616-b22d-512a8cad1f0d" xsi:nil="true"/>
    <TPFriendlyName xmlns="2958f784-0ef9-4616-b22d-512a8cad1f0d" xsi:nil="true"/>
    <NumericId xmlns="2958f784-0ef9-4616-b22d-512a8cad1f0d" xsi:nil="true"/>
    <LocRecommendedHandoff xmlns="2958f784-0ef9-4616-b22d-512a8cad1f0d" xsi:nil="true"/>
    <BlockPublish xmlns="2958f784-0ef9-4616-b22d-512a8cad1f0d">false</BlockPublish>
    <BusinessGroup xmlns="2958f784-0ef9-4616-b22d-512a8cad1f0d" xsi:nil="true"/>
    <OpenTemplate xmlns="2958f784-0ef9-4616-b22d-512a8cad1f0d">true</OpenTemplate>
    <SourceTitle xmlns="2958f784-0ef9-4616-b22d-512a8cad1f0d" xsi:nil="true"/>
    <APEditor xmlns="2958f784-0ef9-4616-b22d-512a8cad1f0d">
      <UserInfo>
        <DisplayName/>
        <AccountId xsi:nil="true"/>
        <AccountType/>
      </UserInfo>
    </APEditor>
    <UALocComments xmlns="2958f784-0ef9-4616-b22d-512a8cad1f0d">2007 Template UpLeveling Do Not HandOff</UALocComments>
    <IntlLangReviewDate xmlns="2958f784-0ef9-4616-b22d-512a8cad1f0d" xsi:nil="true"/>
    <PublishStatusLookup xmlns="2958f784-0ef9-4616-b22d-512a8cad1f0d">
      <Value>654699</Value>
      <Value>654697</Value>
    </PublishStatusLookup>
    <ParentAssetId xmlns="2958f784-0ef9-4616-b22d-512a8cad1f0d" xsi:nil="true"/>
    <FeatureTagsTaxHTField0 xmlns="2958f784-0ef9-4616-b22d-512a8cad1f0d">
      <Terms xmlns="http://schemas.microsoft.com/office/infopath/2007/PartnerControls"/>
    </FeatureTagsTaxHTField0>
    <MachineTranslated xmlns="2958f784-0ef9-4616-b22d-512a8cad1f0d">false</MachineTranslated>
    <Providers xmlns="2958f784-0ef9-4616-b22d-512a8cad1f0d" xsi:nil="true"/>
    <OriginalSourceMarket xmlns="2958f784-0ef9-4616-b22d-512a8cad1f0d">english</OriginalSourceMarket>
    <APDescription xmlns="2958f784-0ef9-4616-b22d-512a8cad1f0d" xsi:nil="true"/>
    <ContentItem xmlns="2958f784-0ef9-4616-b22d-512a8cad1f0d" xsi:nil="true"/>
    <ClipArtFilename xmlns="2958f784-0ef9-4616-b22d-512a8cad1f0d" xsi:nil="true"/>
    <TPInstallLocation xmlns="2958f784-0ef9-4616-b22d-512a8cad1f0d" xsi:nil="true"/>
    <TimesCloned xmlns="2958f784-0ef9-4616-b22d-512a8cad1f0d" xsi:nil="true"/>
    <PublishTargets xmlns="2958f784-0ef9-4616-b22d-512a8cad1f0d">OfficeOnlineVNext,OfficeOnline</PublishTargets>
    <AcquiredFrom xmlns="2958f784-0ef9-4616-b22d-512a8cad1f0d">Internal MS</AcquiredFrom>
    <AssetStart xmlns="2958f784-0ef9-4616-b22d-512a8cad1f0d">2012-01-03T21:33:00+00:00</AssetStart>
    <FriendlyTitle xmlns="2958f784-0ef9-4616-b22d-512a8cad1f0d" xsi:nil="true"/>
    <Provider xmlns="2958f784-0ef9-4616-b22d-512a8cad1f0d" xsi:nil="true"/>
    <LastHandOff xmlns="2958f784-0ef9-4616-b22d-512a8cad1f0d" xsi:nil="true"/>
    <Manager xmlns="2958f784-0ef9-4616-b22d-512a8cad1f0d" xsi:nil="true"/>
    <UALocRecommendation xmlns="2958f784-0ef9-4616-b22d-512a8cad1f0d">Localize</UALocRecommendation>
    <ArtSampleDocs xmlns="2958f784-0ef9-4616-b22d-512a8cad1f0d" xsi:nil="true"/>
    <UACurrentWords xmlns="2958f784-0ef9-4616-b22d-512a8cad1f0d" xsi:nil="true"/>
    <TPClientViewer xmlns="2958f784-0ef9-4616-b22d-512a8cad1f0d" xsi:nil="true"/>
    <TemplateStatus xmlns="2958f784-0ef9-4616-b22d-512a8cad1f0d" xsi:nil="true"/>
    <ShowIn xmlns="2958f784-0ef9-4616-b22d-512a8cad1f0d">Show everywhere</ShowIn>
    <CSXHash xmlns="2958f784-0ef9-4616-b22d-512a8cad1f0d" xsi:nil="true"/>
    <Downloads xmlns="2958f784-0ef9-4616-b22d-512a8cad1f0d">0</Downloads>
    <VoteCount xmlns="2958f784-0ef9-4616-b22d-512a8cad1f0d" xsi:nil="true"/>
    <OOCacheId xmlns="2958f784-0ef9-4616-b22d-512a8cad1f0d" xsi:nil="true"/>
    <IsDeleted xmlns="2958f784-0ef9-4616-b22d-512a8cad1f0d">false</IsDeleted>
    <InternalTagsTaxHTField0 xmlns="2958f784-0ef9-4616-b22d-512a8cad1f0d">
      <Terms xmlns="http://schemas.microsoft.com/office/infopath/2007/PartnerControls"/>
    </InternalTagsTaxHTField0>
    <UANotes xmlns="2958f784-0ef9-4616-b22d-512a8cad1f0d">2003 to 2007 conversion</UANotes>
    <AssetExpire xmlns="2958f784-0ef9-4616-b22d-512a8cad1f0d">2035-01-01T08:00:00+00:00</AssetExpire>
    <CSXSubmissionMarket xmlns="2958f784-0ef9-4616-b22d-512a8cad1f0d" xsi:nil="true"/>
    <DSATActionTaken xmlns="2958f784-0ef9-4616-b22d-512a8cad1f0d" xsi:nil="true"/>
    <SubmitterId xmlns="2958f784-0ef9-4616-b22d-512a8cad1f0d" xsi:nil="true"/>
    <EditorialTags xmlns="2958f784-0ef9-4616-b22d-512a8cad1f0d" xsi:nil="true"/>
    <TPExecutable xmlns="2958f784-0ef9-4616-b22d-512a8cad1f0d" xsi:nil="true"/>
    <CSXSubmissionDate xmlns="2958f784-0ef9-4616-b22d-512a8cad1f0d" xsi:nil="true"/>
    <CSXUpdate xmlns="2958f784-0ef9-4616-b22d-512a8cad1f0d">false</CSXUpdate>
    <AssetType xmlns="2958f784-0ef9-4616-b22d-512a8cad1f0d">TP</AssetType>
    <ApprovalLog xmlns="2958f784-0ef9-4616-b22d-512a8cad1f0d" xsi:nil="true"/>
    <BugNumber xmlns="2958f784-0ef9-4616-b22d-512a8cad1f0d" xsi:nil="true"/>
    <OriginAsset xmlns="2958f784-0ef9-4616-b22d-512a8cad1f0d" xsi:nil="true"/>
    <TPComponent xmlns="2958f784-0ef9-4616-b22d-512a8cad1f0d" xsi:nil="true"/>
    <Milestone xmlns="2958f784-0ef9-4616-b22d-512a8cad1f0d" xsi:nil="true"/>
    <RecommendationsModifier xmlns="2958f784-0ef9-4616-b22d-512a8cad1f0d" xsi:nil="true"/>
    <Description0 xmlns="fb5acd76-e9f3-4601-9d69-91f53ab96ae6" xsi:nil="true"/>
    <Component xmlns="fb5acd76-e9f3-4601-9d69-91f53ab96ae6" xsi:nil="true"/>
    <AssetId xmlns="2958f784-0ef9-4616-b22d-512a8cad1f0d">TP102809224</AssetId>
    <PolicheckWords xmlns="2958f784-0ef9-4616-b22d-512a8cad1f0d" xsi:nil="true"/>
    <TPLaunchHelpLink xmlns="2958f784-0ef9-4616-b22d-512a8cad1f0d" xsi:nil="true"/>
    <IntlLocPriority xmlns="2958f784-0ef9-4616-b22d-512a8cad1f0d" xsi:nil="true"/>
    <TPApplication xmlns="2958f784-0ef9-4616-b22d-512a8cad1f0d" xsi:nil="true"/>
    <IntlLangReviewer xmlns="2958f784-0ef9-4616-b22d-512a8cad1f0d" xsi:nil="true"/>
    <HandoffToMSDN xmlns="2958f784-0ef9-4616-b22d-512a8cad1f0d" xsi:nil="true"/>
    <PlannedPubDate xmlns="2958f784-0ef9-4616-b22d-512a8cad1f0d" xsi:nil="true"/>
    <CrawlForDependencies xmlns="2958f784-0ef9-4616-b22d-512a8cad1f0d">false</CrawlForDependencies>
    <LocLastLocAttemptVersionLookup xmlns="2958f784-0ef9-4616-b22d-512a8cad1f0d">749964</LocLastLocAttemptVersionLookup>
    <TrustLevel xmlns="2958f784-0ef9-4616-b22d-512a8cad1f0d">1 Microsoft Managed Content</TrustLevel>
    <CampaignTagsTaxHTField0 xmlns="2958f784-0ef9-4616-b22d-512a8cad1f0d">
      <Terms xmlns="http://schemas.microsoft.com/office/infopath/2007/PartnerControls"/>
    </CampaignTagsTaxHTField0>
    <TPNamespace xmlns="2958f784-0ef9-4616-b22d-512a8cad1f0d" xsi:nil="true"/>
    <TaxCatchAll xmlns="2958f784-0ef9-4616-b22d-512a8cad1f0d"/>
    <IsSearchable xmlns="2958f784-0ef9-4616-b22d-512a8cad1f0d">true</IsSearchable>
    <TemplateTemplateType xmlns="2958f784-0ef9-4616-b22d-512a8cad1f0d">Word 2007 Default</TemplateTemplateType>
    <Markets xmlns="2958f784-0ef9-4616-b22d-512a8cad1f0d"/>
    <IntlLangReview xmlns="2958f784-0ef9-4616-b22d-512a8cad1f0d">false</IntlLangReview>
    <UAProjectedTotalWords xmlns="2958f784-0ef9-4616-b22d-512a8cad1f0d" xsi:nil="true"/>
    <OutputCachingOn xmlns="2958f784-0ef9-4616-b22d-512a8cad1f0d">false</OutputCachingOn>
    <AverageRating xmlns="2958f784-0ef9-4616-b22d-512a8cad1f0d" xsi:nil="true"/>
    <APAuthor xmlns="2958f784-0ef9-4616-b22d-512a8cad1f0d">
      <UserInfo>
        <DisplayName/>
        <AccountId>2365</AccountId>
        <AccountType/>
      </UserInfo>
    </APAuthor>
    <TPCommandLine xmlns="2958f784-0ef9-4616-b22d-512a8cad1f0d" xsi:nil="true"/>
    <LocManualTestRequired xmlns="2958f784-0ef9-4616-b22d-512a8cad1f0d">false</LocManualTestRequired>
    <TPAppVersion xmlns="2958f784-0ef9-4616-b22d-512a8cad1f0d" xsi:nil="true"/>
    <EditorialStatus xmlns="2958f784-0ef9-4616-b22d-512a8cad1f0d">Complete</EditorialStatus>
    <LastModifiedDateTime xmlns="2958f784-0ef9-4616-b22d-512a8cad1f0d" xsi:nil="true"/>
    <TPLaunchHelpLinkType xmlns="2958f784-0ef9-4616-b22d-512a8cad1f0d">Template</TPLaunchHelpLinkType>
    <OriginalRelease xmlns="2958f784-0ef9-4616-b22d-512a8cad1f0d">14</OriginalRelease>
    <ScenarioTagsTaxHTField0 xmlns="2958f784-0ef9-4616-b22d-512a8cad1f0d">
      <Terms xmlns="http://schemas.microsoft.com/office/infopath/2007/PartnerControls"/>
    </ScenarioTagsTaxHTField0>
    <LocalizationTagsTaxHTField0 xmlns="2958f784-0ef9-4616-b22d-512a8cad1f0d">
      <Terms xmlns="http://schemas.microsoft.com/office/infopath/2007/PartnerControls"/>
    </LocalizationTagsTaxHTField0>
    <LocMarketGroupTiers2 xmlns="2958f784-0ef9-4616-b22d-512a8cad1f0d" xsi:nil="true"/>
  </documentManagement>
</p:properties>
</file>

<file path=customXml/itemProps1.xml><?xml version="1.0" encoding="utf-8"?>
<ds:datastoreItem xmlns:ds="http://schemas.openxmlformats.org/officeDocument/2006/customXml" ds:itemID="{50189630-E68E-4C50-B512-101BD1C57E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4B0F82-08D0-4FEB-97E3-406C5C0119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853FB9-BC56-48DA-8D30-6F441DD3C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D9754A-741C-4D30-B726-A57263F0B5CE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Boletín escolar (3 columnas y 4 páginas)</Template>
  <TotalTime>13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Manager/>
  <Company>Microsoft Corporation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</dc:creator>
  <cp:keywords/>
  <dc:description/>
  <cp:lastModifiedBy>PATTY</cp:lastModifiedBy>
  <cp:revision>4</cp:revision>
  <cp:lastPrinted>2002-11-08T17:55:00Z</cp:lastPrinted>
  <dcterms:created xsi:type="dcterms:W3CDTF">2026-07-22T16:50:00Z</dcterms:created>
  <dcterms:modified xsi:type="dcterms:W3CDTF">2026-07-24T19:41:00Z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TC010182553082</vt:lpwstr>
  </property>
  <property fmtid="{D5CDD505-2E9C-101B-9397-08002B2CF9AE}" pid="3" name="InternalTags">
    <vt:lpwstr/>
  </property>
  <property fmtid="{D5CDD505-2E9C-101B-9397-08002B2CF9AE}" pid="4" name="ContentTypeId">
    <vt:lpwstr>0x010100DE95A0C693CEB341887D38A4A2B58B45040072C752107C5A7B47AA91A1EE638E6F1F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14072200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